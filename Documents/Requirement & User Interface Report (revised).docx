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/>
      </w:tblPr>
      <w:tblGrid>
        <w:gridCol w:w="1908"/>
        <w:gridCol w:w="3960"/>
        <w:gridCol w:w="1463"/>
        <w:gridCol w:w="2338"/>
      </w:tblGrid>
      <w:tr w:rsidR="00562262" w:rsidTr="00E6443B">
        <w:tc>
          <w:tcPr>
            <w:tcW w:w="1908" w:type="dxa"/>
            <w:vAlign w:val="center"/>
          </w:tcPr>
          <w:p w:rsidR="00562262" w:rsidRPr="00E6443B" w:rsidRDefault="00562262" w:rsidP="00257506">
            <w:pPr>
              <w:rPr>
                <w:b/>
                <w:sz w:val="36"/>
                <w:szCs w:val="36"/>
              </w:rPr>
            </w:pPr>
            <w:r w:rsidRPr="00E6443B">
              <w:rPr>
                <w:b/>
                <w:sz w:val="36"/>
                <w:szCs w:val="36"/>
              </w:rPr>
              <w:t>CS102</w:t>
            </w:r>
          </w:p>
        </w:tc>
        <w:tc>
          <w:tcPr>
            <w:tcW w:w="3960" w:type="dxa"/>
            <w:vAlign w:val="center"/>
          </w:tcPr>
          <w:p w:rsidR="00562262" w:rsidRPr="00E6443B" w:rsidRDefault="004847DA" w:rsidP="006015AC">
            <w:pPr>
              <w:rPr>
                <w:b/>
              </w:rPr>
            </w:pPr>
            <w:r w:rsidRPr="00E6443B">
              <w:rPr>
                <w:b/>
              </w:rPr>
              <w:t>Spring 20</w:t>
            </w:r>
            <w:r w:rsidR="00807E4D">
              <w:rPr>
                <w:b/>
              </w:rPr>
              <w:t>1</w:t>
            </w:r>
            <w:r w:rsidR="006015AC">
              <w:rPr>
                <w:b/>
              </w:rPr>
              <w:t>5</w:t>
            </w:r>
            <w:r w:rsidR="00716B4A" w:rsidRPr="00E6443B">
              <w:rPr>
                <w:b/>
              </w:rPr>
              <w:t>/201</w:t>
            </w:r>
            <w:r w:rsidR="006015AC">
              <w:rPr>
                <w:b/>
              </w:rPr>
              <w:t>6</w:t>
            </w:r>
          </w:p>
        </w:tc>
        <w:tc>
          <w:tcPr>
            <w:tcW w:w="1463" w:type="dxa"/>
            <w:vMerge w:val="restart"/>
            <w:vAlign w:val="center"/>
          </w:tcPr>
          <w:p w:rsidR="00562262" w:rsidRDefault="00562262" w:rsidP="00E6443B">
            <w:pPr>
              <w:spacing w:after="240"/>
              <w:jc w:val="right"/>
            </w:pPr>
            <w:r>
              <w:t>Project</w:t>
            </w:r>
            <w:r>
              <w:br/>
              <w:t>Group</w:t>
            </w:r>
          </w:p>
        </w:tc>
        <w:tc>
          <w:tcPr>
            <w:tcW w:w="2338" w:type="dxa"/>
            <w:vMerge w:val="restart"/>
          </w:tcPr>
          <w:p w:rsidR="00562262" w:rsidRPr="0071571E" w:rsidRDefault="002B7130" w:rsidP="00E6443B">
            <w:pPr>
              <w:pStyle w:val="GroupNumber"/>
              <w:spacing w:after="240"/>
            </w:pPr>
            <w:r>
              <w:t>5H</w:t>
            </w:r>
          </w:p>
        </w:tc>
      </w:tr>
      <w:tr w:rsidR="00562262" w:rsidTr="00766C0E">
        <w:trPr>
          <w:trHeight w:val="440"/>
        </w:trPr>
        <w:tc>
          <w:tcPr>
            <w:tcW w:w="1908" w:type="dxa"/>
            <w:vAlign w:val="center"/>
          </w:tcPr>
          <w:p w:rsidR="00562262" w:rsidRDefault="00562262" w:rsidP="00257506">
            <w:r>
              <w:t>Instructor:</w:t>
            </w:r>
          </w:p>
        </w:tc>
        <w:tc>
          <w:tcPr>
            <w:tcW w:w="3960" w:type="dxa"/>
            <w:vAlign w:val="center"/>
          </w:tcPr>
          <w:p w:rsidR="00562262" w:rsidRPr="00E6443B" w:rsidRDefault="002B7130" w:rsidP="00257506">
            <w:pPr>
              <w:rPr>
                <w:b/>
              </w:rPr>
            </w:pPr>
            <w:r>
              <w:rPr>
                <w:b/>
              </w:rPr>
              <w:t>Özcan Öztürk</w:t>
            </w:r>
          </w:p>
        </w:tc>
        <w:tc>
          <w:tcPr>
            <w:tcW w:w="1463" w:type="dxa"/>
            <w:vMerge/>
            <w:vAlign w:val="center"/>
          </w:tcPr>
          <w:p w:rsidR="00562262" w:rsidRDefault="00562262" w:rsidP="00E6443B">
            <w:pPr>
              <w:spacing w:after="240"/>
              <w:jc w:val="right"/>
            </w:pPr>
          </w:p>
        </w:tc>
        <w:tc>
          <w:tcPr>
            <w:tcW w:w="2338" w:type="dxa"/>
            <w:vMerge/>
          </w:tcPr>
          <w:p w:rsidR="00562262" w:rsidRPr="00E6443B" w:rsidRDefault="00562262" w:rsidP="00E6443B">
            <w:pPr>
              <w:spacing w:after="240"/>
              <w:jc w:val="center"/>
              <w:rPr>
                <w:sz w:val="144"/>
                <w:szCs w:val="144"/>
              </w:rPr>
            </w:pPr>
          </w:p>
        </w:tc>
      </w:tr>
      <w:tr w:rsidR="00562262" w:rsidTr="00766C0E">
        <w:trPr>
          <w:trHeight w:val="277"/>
        </w:trPr>
        <w:tc>
          <w:tcPr>
            <w:tcW w:w="1908" w:type="dxa"/>
            <w:vAlign w:val="center"/>
          </w:tcPr>
          <w:p w:rsidR="00562262" w:rsidRDefault="00562262" w:rsidP="00257506">
            <w:r>
              <w:t>Assistant:</w:t>
            </w:r>
          </w:p>
        </w:tc>
        <w:tc>
          <w:tcPr>
            <w:tcW w:w="3960" w:type="dxa"/>
            <w:vAlign w:val="center"/>
          </w:tcPr>
          <w:p w:rsidR="00562262" w:rsidRPr="00012050" w:rsidRDefault="00C14D21" w:rsidP="009A4197">
            <w:pPr>
              <w:pStyle w:val="Assistant"/>
            </w:pPr>
            <w:r>
              <w:t>Dorukhan Arslan</w:t>
            </w:r>
          </w:p>
        </w:tc>
        <w:tc>
          <w:tcPr>
            <w:tcW w:w="1463" w:type="dxa"/>
            <w:vMerge/>
            <w:vAlign w:val="center"/>
          </w:tcPr>
          <w:p w:rsidR="00562262" w:rsidRDefault="00562262" w:rsidP="00E6443B">
            <w:pPr>
              <w:spacing w:after="240"/>
              <w:jc w:val="right"/>
            </w:pPr>
          </w:p>
        </w:tc>
        <w:tc>
          <w:tcPr>
            <w:tcW w:w="2338" w:type="dxa"/>
            <w:vMerge/>
          </w:tcPr>
          <w:p w:rsidR="00562262" w:rsidRPr="00E6443B" w:rsidRDefault="00562262" w:rsidP="00E6443B">
            <w:pPr>
              <w:spacing w:after="240"/>
              <w:jc w:val="center"/>
              <w:rPr>
                <w:sz w:val="144"/>
                <w:szCs w:val="144"/>
              </w:rPr>
            </w:pPr>
          </w:p>
        </w:tc>
      </w:tr>
    </w:tbl>
    <w:p w:rsidR="001C4663" w:rsidRPr="001C4663" w:rsidRDefault="001C4663" w:rsidP="001C4663">
      <w:pPr>
        <w:spacing w:before="0"/>
        <w:rPr>
          <w:vanish/>
        </w:rPr>
      </w:pPr>
    </w:p>
    <w:tbl>
      <w:tblPr>
        <w:tblpPr w:leftFromText="180" w:rightFromText="180" w:vertAnchor="text" w:horzAnchor="page" w:tblpX="8134" w:tblpY="414"/>
        <w:tblW w:w="325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blBorders>
        <w:tblLook w:val="0620"/>
      </w:tblPr>
      <w:tblGrid>
        <w:gridCol w:w="1242"/>
        <w:gridCol w:w="1011"/>
        <w:gridCol w:w="1003"/>
      </w:tblGrid>
      <w:tr w:rsidR="006877B5" w:rsidTr="00F56123">
        <w:trPr>
          <w:trHeight w:val="340"/>
        </w:trPr>
        <w:tc>
          <w:tcPr>
            <w:tcW w:w="1242" w:type="dxa"/>
            <w:shd w:val="clear" w:color="auto" w:fill="92D050"/>
          </w:tcPr>
          <w:p w:rsidR="006877B5" w:rsidRPr="006877B5" w:rsidRDefault="006877B5" w:rsidP="00F56123">
            <w:pPr>
              <w:ind w:left="0"/>
              <w:jc w:val="center"/>
              <w:rPr>
                <w:rFonts w:ascii="Calibri" w:hAnsi="Calibri"/>
                <w:b/>
                <w:bCs/>
                <w:sz w:val="18"/>
                <w:szCs w:val="22"/>
              </w:rPr>
            </w:pPr>
            <w:r w:rsidRPr="006877B5">
              <w:rPr>
                <w:rFonts w:ascii="Calibri" w:hAnsi="Calibri"/>
                <w:b/>
                <w:bCs/>
                <w:sz w:val="18"/>
                <w:szCs w:val="22"/>
              </w:rPr>
              <w:t>Criteria</w:t>
            </w:r>
          </w:p>
        </w:tc>
        <w:tc>
          <w:tcPr>
            <w:tcW w:w="1011" w:type="dxa"/>
            <w:shd w:val="clear" w:color="auto" w:fill="92D050"/>
          </w:tcPr>
          <w:p w:rsidR="006877B5" w:rsidRPr="006877B5" w:rsidRDefault="006877B5" w:rsidP="00F56123">
            <w:pPr>
              <w:ind w:left="0"/>
              <w:jc w:val="center"/>
              <w:rPr>
                <w:rFonts w:ascii="Calibri" w:hAnsi="Calibri"/>
                <w:b/>
                <w:bCs/>
                <w:sz w:val="18"/>
                <w:szCs w:val="22"/>
              </w:rPr>
            </w:pPr>
            <w:r w:rsidRPr="006877B5">
              <w:rPr>
                <w:rFonts w:ascii="Calibri" w:hAnsi="Calibri"/>
                <w:b/>
                <w:bCs/>
                <w:sz w:val="18"/>
                <w:szCs w:val="22"/>
              </w:rPr>
              <w:t>TA/Grader</w:t>
            </w:r>
          </w:p>
        </w:tc>
        <w:tc>
          <w:tcPr>
            <w:tcW w:w="1003" w:type="dxa"/>
            <w:shd w:val="clear" w:color="auto" w:fill="92D050"/>
          </w:tcPr>
          <w:p w:rsidR="006877B5" w:rsidRPr="006877B5" w:rsidRDefault="006877B5" w:rsidP="00F56123">
            <w:pPr>
              <w:ind w:left="298" w:right="34" w:hanging="283"/>
              <w:jc w:val="center"/>
              <w:rPr>
                <w:rFonts w:ascii="Calibri" w:hAnsi="Calibri"/>
                <w:b/>
                <w:bCs/>
                <w:sz w:val="18"/>
                <w:szCs w:val="22"/>
              </w:rPr>
            </w:pPr>
            <w:r w:rsidRPr="006877B5">
              <w:rPr>
                <w:rFonts w:ascii="Calibri" w:hAnsi="Calibri"/>
                <w:b/>
                <w:bCs/>
                <w:sz w:val="18"/>
                <w:szCs w:val="22"/>
              </w:rPr>
              <w:t>Instructor</w:t>
            </w:r>
          </w:p>
        </w:tc>
      </w:tr>
      <w:tr w:rsidR="006877B5" w:rsidTr="006877B5">
        <w:trPr>
          <w:trHeight w:val="340"/>
        </w:trPr>
        <w:tc>
          <w:tcPr>
            <w:tcW w:w="1242" w:type="dxa"/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  <w:r w:rsidRPr="006877B5">
              <w:rPr>
                <w:rFonts w:ascii="Calibri" w:hAnsi="Calibri"/>
                <w:sz w:val="18"/>
                <w:szCs w:val="22"/>
              </w:rPr>
              <w:t>Presentation</w:t>
            </w:r>
          </w:p>
        </w:tc>
        <w:tc>
          <w:tcPr>
            <w:tcW w:w="1011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40"/>
        </w:trPr>
        <w:tc>
          <w:tcPr>
            <w:tcW w:w="1242" w:type="dxa"/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</w:p>
        </w:tc>
        <w:tc>
          <w:tcPr>
            <w:tcW w:w="1011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40"/>
        </w:trPr>
        <w:tc>
          <w:tcPr>
            <w:tcW w:w="1242" w:type="dxa"/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</w:p>
        </w:tc>
        <w:tc>
          <w:tcPr>
            <w:tcW w:w="1011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50"/>
        </w:trPr>
        <w:tc>
          <w:tcPr>
            <w:tcW w:w="1242" w:type="dxa"/>
            <w:tcBorders>
              <w:bottom w:val="single" w:sz="8" w:space="0" w:color="9BBB59"/>
            </w:tcBorders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</w:p>
        </w:tc>
        <w:tc>
          <w:tcPr>
            <w:tcW w:w="1011" w:type="dxa"/>
            <w:tcBorders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  <w:tcBorders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50"/>
        </w:trPr>
        <w:tc>
          <w:tcPr>
            <w:tcW w:w="1242" w:type="dxa"/>
            <w:tcBorders>
              <w:top w:val="single" w:sz="8" w:space="0" w:color="9BBB59"/>
              <w:left w:val="nil"/>
              <w:bottom w:val="nil"/>
            </w:tcBorders>
          </w:tcPr>
          <w:p w:rsidR="006877B5" w:rsidRPr="006877B5" w:rsidRDefault="00F56123" w:rsidP="00F56123">
            <w:pPr>
              <w:ind w:left="0"/>
              <w:jc w:val="right"/>
              <w:rPr>
                <w:rFonts w:ascii="Calibri" w:hAnsi="Calibri"/>
                <w:sz w:val="18"/>
                <w:szCs w:val="22"/>
              </w:rPr>
            </w:pPr>
            <w:r>
              <w:rPr>
                <w:rFonts w:ascii="Calibri" w:hAnsi="Calibri"/>
                <w:sz w:val="18"/>
                <w:szCs w:val="22"/>
              </w:rPr>
              <w:t>Overall</w:t>
            </w:r>
          </w:p>
        </w:tc>
        <w:tc>
          <w:tcPr>
            <w:tcW w:w="1011" w:type="dxa"/>
            <w:tcBorders>
              <w:top w:val="single" w:sz="8" w:space="0" w:color="9BBB59"/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single" w:sz="8" w:space="0" w:color="9BBB59"/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</w:tbl>
    <w:p w:rsidR="00257506" w:rsidRDefault="00012050" w:rsidP="00766C0E">
      <w:pPr>
        <w:pStyle w:val="Title"/>
      </w:pPr>
      <w:r>
        <w:t xml:space="preserve">~ </w:t>
      </w:r>
      <w:r w:rsidR="002B7130">
        <w:t>2D Rocket Game</w:t>
      </w:r>
      <w:r>
        <w:t xml:space="preserve"> ~</w:t>
      </w:r>
    </w:p>
    <w:p w:rsidR="00012050" w:rsidRPr="002B7130" w:rsidRDefault="002B7130" w:rsidP="00012050">
      <w:pPr>
        <w:pStyle w:val="GroupName"/>
        <w:rPr>
          <w:b/>
        </w:rPr>
      </w:pPr>
      <w:r w:rsidRPr="002B7130">
        <w:rPr>
          <w:b/>
        </w:rPr>
        <w:t>Rocket Fool</w:t>
      </w:r>
    </w:p>
    <w:p w:rsidR="002B7130" w:rsidRPr="002B7130" w:rsidRDefault="002B7130" w:rsidP="002B7130">
      <w:pPr>
        <w:pStyle w:val="Address"/>
        <w:rPr>
          <w:b/>
        </w:rPr>
      </w:pPr>
      <w:r w:rsidRPr="002B7130">
        <w:rPr>
          <w:b/>
        </w:rPr>
        <w:t>Ömer Ekmekcioğlu</w:t>
      </w:r>
      <w:r>
        <w:rPr>
          <w:b/>
        </w:rPr>
        <w:t xml:space="preserve">, </w:t>
      </w:r>
      <w:r w:rsidRPr="002B7130">
        <w:rPr>
          <w:b/>
        </w:rPr>
        <w:t>Alperen Erkek</w:t>
      </w:r>
      <w:r>
        <w:rPr>
          <w:b/>
        </w:rPr>
        <w:t xml:space="preserve">, </w:t>
      </w:r>
      <w:r w:rsidRPr="002B7130">
        <w:rPr>
          <w:b/>
        </w:rPr>
        <w:t>Levent Berk Güngen</w:t>
      </w:r>
      <w:r>
        <w:rPr>
          <w:b/>
        </w:rPr>
        <w:t>,</w:t>
      </w:r>
    </w:p>
    <w:p w:rsidR="002B7130" w:rsidRPr="002B7130" w:rsidRDefault="002B7130" w:rsidP="002B7130">
      <w:pPr>
        <w:pStyle w:val="Address"/>
        <w:ind w:firstLine="720"/>
        <w:jc w:val="both"/>
        <w:rPr>
          <w:b/>
        </w:rPr>
      </w:pPr>
      <w:r w:rsidRPr="002B7130">
        <w:rPr>
          <w:b/>
        </w:rPr>
        <w:t xml:space="preserve"> Hakan Yaman Sözer</w:t>
      </w:r>
      <w:r>
        <w:rPr>
          <w:b/>
        </w:rPr>
        <w:t xml:space="preserve">, </w:t>
      </w:r>
      <w:r w:rsidRPr="002B7130">
        <w:rPr>
          <w:b/>
        </w:rPr>
        <w:t xml:space="preserve"> Hakan Türkmenoğlu</w:t>
      </w:r>
    </w:p>
    <w:p w:rsidR="007F20F7" w:rsidRPr="00281062" w:rsidRDefault="007F20F7" w:rsidP="007F20F7">
      <w:pPr>
        <w:pStyle w:val="Address"/>
        <w:rPr>
          <w:lang w:val="de-DE"/>
        </w:rPr>
      </w:pPr>
    </w:p>
    <w:tbl>
      <w:tblPr>
        <w:tblW w:w="4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883"/>
      </w:tblGrid>
      <w:tr w:rsidR="007F20F7" w:rsidTr="00E6443B">
        <w:trPr>
          <w:jc w:val="center"/>
        </w:trPr>
        <w:tc>
          <w:tcPr>
            <w:tcW w:w="9854" w:type="dxa"/>
          </w:tcPr>
          <w:p w:rsidR="007F20F7" w:rsidRPr="007F20F7" w:rsidRDefault="00C14D21" w:rsidP="007F20F7">
            <w:pPr>
              <w:pStyle w:val="ReportType"/>
            </w:pPr>
            <w:r>
              <w:t>Requirements &amp; U.I. Report</w:t>
            </w:r>
          </w:p>
          <w:p w:rsidR="007F20F7" w:rsidRDefault="00A52303" w:rsidP="007F20F7">
            <w:pPr>
              <w:pStyle w:val="ReportSubType"/>
            </w:pPr>
            <w:r w:rsidRPr="00876B77">
              <w:t xml:space="preserve">( </w:t>
            </w:r>
            <w:r w:rsidR="006E3D9A" w:rsidRPr="00876B77">
              <w:t>Revised</w:t>
            </w:r>
            <w:r w:rsidR="00C14D21" w:rsidRPr="00876B77">
              <w:t xml:space="preserve"> Draft</w:t>
            </w:r>
            <w:r w:rsidRPr="00876B77">
              <w:t xml:space="preserve"> )</w:t>
            </w:r>
          </w:p>
          <w:p w:rsidR="007F20F7" w:rsidRPr="007F20F7" w:rsidRDefault="00EF2529" w:rsidP="00DC49CA">
            <w:pPr>
              <w:pStyle w:val="ReportDate"/>
            </w:pPr>
            <w:fldSimple w:instr=" DATE \@ &quot;d MMMM yyyy&quot; ">
              <w:r w:rsidR="00B052FB">
                <w:t>12 March 2016</w:t>
              </w:r>
            </w:fldSimple>
          </w:p>
        </w:tc>
      </w:tr>
    </w:tbl>
    <w:p w:rsidR="00127FD2" w:rsidRDefault="00127FD2" w:rsidP="00200477">
      <w:pPr>
        <w:pStyle w:val="Address"/>
        <w:jc w:val="both"/>
        <w:sectPr w:rsidR="00127FD2" w:rsidSect="007F20F7">
          <w:footerReference w:type="default" r:id="rId8"/>
          <w:endnotePr>
            <w:numFmt w:val="decimal"/>
          </w:endnotePr>
          <w:pgSz w:w="11906" w:h="16838" w:code="9"/>
          <w:pgMar w:top="851" w:right="1134" w:bottom="992" w:left="1134" w:header="720" w:footer="720" w:gutter="0"/>
          <w:cols w:space="720"/>
        </w:sectPr>
      </w:pPr>
    </w:p>
    <w:p w:rsidR="00200477" w:rsidRPr="00200477" w:rsidRDefault="00200477" w:rsidP="001F1B6F">
      <w:pPr>
        <w:ind w:left="0"/>
      </w:pPr>
    </w:p>
    <w:p w:rsidR="00200477" w:rsidRDefault="00C14D21" w:rsidP="001F1B6F">
      <w:pPr>
        <w:pStyle w:val="Heading1"/>
      </w:pPr>
      <w:r>
        <w:t>Introduction</w:t>
      </w:r>
    </w:p>
    <w:p w:rsidR="00505033" w:rsidRPr="00AF2A29" w:rsidRDefault="00A70C20" w:rsidP="00505033">
      <w:pPr>
        <w:pStyle w:val="Heading2"/>
      </w:pPr>
      <w:r w:rsidRPr="00AF2A29">
        <w:t>Initial Problem Discussion</w:t>
      </w:r>
    </w:p>
    <w:p w:rsidR="00CF4F06" w:rsidRDefault="0011083B" w:rsidP="00BA23F8">
      <w:pPr>
        <w:ind w:firstLine="153"/>
      </w:pPr>
      <w:r w:rsidRPr="00AF2A29">
        <w:t xml:space="preserve">Although it is </w:t>
      </w:r>
      <w:r w:rsidR="00F83CDB" w:rsidRPr="00AF2A29">
        <w:t xml:space="preserve">currently </w:t>
      </w:r>
      <w:r w:rsidRPr="00AF2A29">
        <w:t xml:space="preserve">a relatively </w:t>
      </w:r>
      <w:r w:rsidR="00704896" w:rsidRPr="00AF2A29">
        <w:t>new field</w:t>
      </w:r>
      <w:r w:rsidRPr="00AF2A29">
        <w:t>, space travel is expected to be an integral part of mankind’s fu</w:t>
      </w:r>
      <w:r w:rsidR="00704896" w:rsidRPr="00AF2A29">
        <w:t>ture</w:t>
      </w:r>
      <w:r w:rsidRPr="00AF2A29">
        <w:t>.</w:t>
      </w:r>
      <w:r w:rsidR="00704896" w:rsidRPr="00AF2A29">
        <w:t xml:space="preserve"> </w:t>
      </w:r>
      <w:r w:rsidR="00CF4F06" w:rsidRPr="00AF2A29">
        <w:t>T</w:t>
      </w:r>
      <w:r w:rsidR="003504BD" w:rsidRPr="00AF2A29">
        <w:t>oday’s</w:t>
      </w:r>
      <w:r w:rsidR="00CF4F06" w:rsidRPr="00AF2A29">
        <w:t xml:space="preserve"> </w:t>
      </w:r>
      <w:r w:rsidR="003504BD" w:rsidRPr="00AF2A29">
        <w:t>space sector</w:t>
      </w:r>
      <w:r w:rsidR="00CF4F06" w:rsidRPr="00AF2A29">
        <w:t xml:space="preserve"> </w:t>
      </w:r>
      <w:r w:rsidR="003504BD" w:rsidRPr="00AF2A29">
        <w:t xml:space="preserve">is </w:t>
      </w:r>
      <w:r w:rsidR="00DC60E2" w:rsidRPr="00AF2A29">
        <w:t>rapidly</w:t>
      </w:r>
      <w:r w:rsidR="00F83CDB" w:rsidRPr="00AF2A29">
        <w:t xml:space="preserve"> </w:t>
      </w:r>
      <w:r w:rsidR="00DC60E2" w:rsidRPr="00AF2A29">
        <w:t xml:space="preserve">growing </w:t>
      </w:r>
      <w:r w:rsidR="00DD4FC8" w:rsidRPr="00AF2A29">
        <w:t>and with the recent rise of pr</w:t>
      </w:r>
      <w:r w:rsidR="00DD4FC8" w:rsidRPr="00AF2A29">
        <w:t>i</w:t>
      </w:r>
      <w:r w:rsidR="00DD4FC8" w:rsidRPr="00AF2A29">
        <w:t>vate space companies,</w:t>
      </w:r>
      <w:r w:rsidR="00DC60E2" w:rsidRPr="00AF2A29">
        <w:t xml:space="preserve"> space </w:t>
      </w:r>
      <w:r w:rsidR="00F83CDB" w:rsidRPr="00AF2A29">
        <w:t>fligh</w:t>
      </w:r>
      <w:r w:rsidR="00DD4FC8" w:rsidRPr="00AF2A29">
        <w:t>t is</w:t>
      </w:r>
      <w:r w:rsidR="00F83CDB" w:rsidRPr="00AF2A29">
        <w:t xml:space="preserve"> becom</w:t>
      </w:r>
      <w:r w:rsidR="00DD4FC8" w:rsidRPr="00AF2A29">
        <w:t>ing</w:t>
      </w:r>
      <w:r w:rsidR="00DC60E2" w:rsidRPr="00AF2A29">
        <w:t xml:space="preserve"> a</w:t>
      </w:r>
      <w:r w:rsidR="00DD4FC8" w:rsidRPr="00AF2A29">
        <w:t>n increasingly</w:t>
      </w:r>
      <w:r w:rsidR="00DC60E2" w:rsidRPr="00AF2A29">
        <w:t xml:space="preserve"> </w:t>
      </w:r>
      <w:r w:rsidR="00F83CDB" w:rsidRPr="00AF2A29">
        <w:t xml:space="preserve">larger </w:t>
      </w:r>
      <w:r w:rsidR="00DC60E2" w:rsidRPr="00AF2A29">
        <w:t>part of our daily lives</w:t>
      </w:r>
      <w:r w:rsidR="00DD4FC8" w:rsidRPr="00AF2A29">
        <w:t>.</w:t>
      </w:r>
      <w:r w:rsidR="00BA23F8" w:rsidRPr="00AF2A29">
        <w:t xml:space="preserve"> Therefore,</w:t>
      </w:r>
      <w:r w:rsidR="00BA2121">
        <w:t xml:space="preserve"> it would be beneficial to</w:t>
      </w:r>
      <w:r w:rsidR="00DC60E2" w:rsidRPr="00AF2A29">
        <w:t xml:space="preserve"> increas</w:t>
      </w:r>
      <w:r w:rsidR="00BA2121">
        <w:t>e</w:t>
      </w:r>
      <w:r w:rsidR="00DC60E2" w:rsidRPr="00AF2A29">
        <w:t xml:space="preserve"> </w:t>
      </w:r>
      <w:r w:rsidR="00BA23F8" w:rsidRPr="00AF2A29">
        <w:t xml:space="preserve">public </w:t>
      </w:r>
      <w:r w:rsidR="003504BD" w:rsidRPr="00AF2A29">
        <w:t>understanding</w:t>
      </w:r>
      <w:r w:rsidR="00DC60E2" w:rsidRPr="00AF2A29">
        <w:t xml:space="preserve"> </w:t>
      </w:r>
      <w:r w:rsidR="003504BD" w:rsidRPr="00AF2A29">
        <w:t>of</w:t>
      </w:r>
      <w:r w:rsidR="00DC60E2" w:rsidRPr="00AF2A29">
        <w:t xml:space="preserve"> </w:t>
      </w:r>
      <w:r w:rsidR="00BA23F8" w:rsidRPr="00AF2A29">
        <w:t>the</w:t>
      </w:r>
      <w:r w:rsidR="00DC60E2" w:rsidRPr="00AF2A29">
        <w:t xml:space="preserve"> principles </w:t>
      </w:r>
      <w:r w:rsidR="00BA23F8" w:rsidRPr="00AF2A29">
        <w:t>of space travel</w:t>
      </w:r>
      <w:r w:rsidR="00AF2A29">
        <w:t>, particularly orbital mechanics,</w:t>
      </w:r>
      <w:r w:rsidR="00BA23F8" w:rsidRPr="00AF2A29">
        <w:t xml:space="preserve"> </w:t>
      </w:r>
      <w:r w:rsidR="00AF2A29">
        <w:t>while</w:t>
      </w:r>
      <w:r w:rsidR="00F83CDB" w:rsidRPr="00AF2A29">
        <w:t xml:space="preserve"> </w:t>
      </w:r>
      <w:r w:rsidR="00AF2A29">
        <w:t>preventing</w:t>
      </w:r>
      <w:r w:rsidR="00F83CDB" w:rsidRPr="00AF2A29">
        <w:t xml:space="preserve"> </w:t>
      </w:r>
      <w:r w:rsidR="00BA2121">
        <w:t>the spread of</w:t>
      </w:r>
      <w:r w:rsidR="00AF2A29">
        <w:t xml:space="preserve"> </w:t>
      </w:r>
      <w:r w:rsidR="00F83CDB" w:rsidRPr="00AF2A29">
        <w:t>misconceptions</w:t>
      </w:r>
      <w:r w:rsidR="00BA2121">
        <w:t>.</w:t>
      </w:r>
    </w:p>
    <w:p w:rsidR="00771AB2" w:rsidRPr="00AF2A29" w:rsidRDefault="00771AB2" w:rsidP="00771AB2">
      <w:pPr>
        <w:ind w:firstLine="153"/>
      </w:pPr>
      <w:r>
        <w:t>Many s</w:t>
      </w:r>
      <w:r w:rsidRPr="00AF2A29">
        <w:t>cience</w:t>
      </w:r>
      <w:r>
        <w:t xml:space="preserve"> fiction films depict space travel with</w:t>
      </w:r>
      <w:r w:rsidRPr="00AF2A29">
        <w:t xml:space="preserve"> spacecraft</w:t>
      </w:r>
      <w:r>
        <w:t>s</w:t>
      </w:r>
      <w:r w:rsidRPr="00AF2A29">
        <w:t xml:space="preserve"> zipping from one planet to another in (almost) straight lines</w:t>
      </w:r>
      <w:r>
        <w:t>.</w:t>
      </w:r>
      <w:r w:rsidRPr="00AF2A29">
        <w:t xml:space="preserve"> </w:t>
      </w:r>
      <w:r>
        <w:t>While such routes seem</w:t>
      </w:r>
      <w:r w:rsidRPr="00AF2A29">
        <w:t xml:space="preserve"> intuitive</w:t>
      </w:r>
      <w:r>
        <w:t xml:space="preserve">, </w:t>
      </w:r>
      <w:r w:rsidRPr="00AF2A29">
        <w:t xml:space="preserve">in </w:t>
      </w:r>
      <w:r>
        <w:t>rea</w:t>
      </w:r>
      <w:r w:rsidRPr="00AF2A29">
        <w:t xml:space="preserve">lity </w:t>
      </w:r>
      <w:r>
        <w:t>they would be</w:t>
      </w:r>
      <w:r w:rsidRPr="00AF2A29">
        <w:t xml:space="preserve"> extremely inefficient</w:t>
      </w:r>
      <w:r>
        <w:t>;</w:t>
      </w:r>
      <w:r w:rsidRPr="00AF2A29">
        <w:t xml:space="preserve"> </w:t>
      </w:r>
      <w:r>
        <w:t>s</w:t>
      </w:r>
      <w:r w:rsidRPr="00AF2A29">
        <w:t xml:space="preserve">pacecraft </w:t>
      </w:r>
      <w:r>
        <w:t xml:space="preserve">have to take </w:t>
      </w:r>
      <w:r w:rsidRPr="00AF2A29">
        <w:t>gravitational forces</w:t>
      </w:r>
      <w:r>
        <w:t xml:space="preserve"> into account when pla</w:t>
      </w:r>
      <w:r>
        <w:t>n</w:t>
      </w:r>
      <w:r>
        <w:t>ning their routes and this usually results in them drawing various arcs across space.</w:t>
      </w:r>
      <w:r w:rsidRPr="00AF2A29">
        <w:t xml:space="preserve"> </w:t>
      </w:r>
    </w:p>
    <w:p w:rsidR="00D63D0A" w:rsidRDefault="00BA2121" w:rsidP="00771AB2">
      <w:pPr>
        <w:ind w:firstLine="153"/>
      </w:pPr>
      <w:r>
        <w:t xml:space="preserve">Inspired by the desire to </w:t>
      </w:r>
      <w:r w:rsidR="0075582E">
        <w:t xml:space="preserve">make </w:t>
      </w:r>
      <w:r>
        <w:t>space flight easier</w:t>
      </w:r>
      <w:r w:rsidR="00832914">
        <w:t xml:space="preserve"> to understand</w:t>
      </w:r>
      <w:r>
        <w:t xml:space="preserve"> for everyone, t</w:t>
      </w:r>
      <w:r w:rsidRPr="00AF2A29">
        <w:t xml:space="preserve">he Rocket Fool team plans to </w:t>
      </w:r>
      <w:r>
        <w:t xml:space="preserve">create a video game about piloting </w:t>
      </w:r>
      <w:r w:rsidR="00771AB2">
        <w:t>spacecraft</w:t>
      </w:r>
      <w:r>
        <w:t>s in realistic gravitation</w:t>
      </w:r>
      <w:r w:rsidRPr="00AF2A29">
        <w:t>.</w:t>
      </w:r>
      <w:r>
        <w:t xml:space="preserve"> </w:t>
      </w:r>
      <w:r w:rsidR="00771AB2">
        <w:t>W</w:t>
      </w:r>
      <w:r w:rsidR="00A804A8" w:rsidRPr="00AF2A29">
        <w:t>ell-designed</w:t>
      </w:r>
      <w:r w:rsidR="00DD0356" w:rsidRPr="00AF2A29">
        <w:t xml:space="preserve"> </w:t>
      </w:r>
      <w:r w:rsidR="00771AB2">
        <w:t>video</w:t>
      </w:r>
      <w:r w:rsidR="00DD0356" w:rsidRPr="00AF2A29">
        <w:t xml:space="preserve"> games </w:t>
      </w:r>
      <w:r w:rsidR="00771AB2">
        <w:t xml:space="preserve">can </w:t>
      </w:r>
      <w:r w:rsidR="000B6B7B">
        <w:t>serve as</w:t>
      </w:r>
      <w:r w:rsidR="00DD0356" w:rsidRPr="00AF2A29">
        <w:t xml:space="preserve"> great </w:t>
      </w:r>
      <w:r w:rsidR="00771AB2">
        <w:t xml:space="preserve">supplementary material </w:t>
      </w:r>
      <w:r w:rsidR="00DD0356" w:rsidRPr="00AF2A29">
        <w:t xml:space="preserve">for teaching because they </w:t>
      </w:r>
      <w:r w:rsidR="00771AB2">
        <w:t xml:space="preserve">make concepts easier to visualize </w:t>
      </w:r>
      <w:r w:rsidR="00DD0356" w:rsidRPr="00AF2A29">
        <w:t>and more interesting</w:t>
      </w:r>
      <w:r w:rsidR="00A804A8" w:rsidRPr="00AF2A29">
        <w:t xml:space="preserve"> </w:t>
      </w:r>
      <w:r w:rsidR="0075582E">
        <w:t xml:space="preserve">to learn </w:t>
      </w:r>
      <w:r w:rsidR="00A804A8" w:rsidRPr="00AF2A29">
        <w:t>via the element of fun</w:t>
      </w:r>
      <w:r w:rsidR="00DD0356" w:rsidRPr="00AF2A29">
        <w:t>.</w:t>
      </w:r>
      <w:r w:rsidR="00886E5F" w:rsidRPr="00AF2A29">
        <w:t xml:space="preserve"> </w:t>
      </w:r>
    </w:p>
    <w:p w:rsidR="00E804FF" w:rsidRDefault="00E804FF" w:rsidP="00771AB2">
      <w:pPr>
        <w:ind w:firstLine="153"/>
      </w:pPr>
      <w:r>
        <w:t xml:space="preserve">If </w:t>
      </w:r>
      <w:r w:rsidR="003E754C">
        <w:t>the game’s learning</w:t>
      </w:r>
      <w:r>
        <w:t xml:space="preserve"> </w:t>
      </w:r>
      <w:r w:rsidR="003E754C">
        <w:t>and enjoyment factors</w:t>
      </w:r>
      <w:r>
        <w:t xml:space="preserve"> </w:t>
      </w:r>
      <w:r w:rsidR="003E754C">
        <w:t xml:space="preserve">are </w:t>
      </w:r>
      <w:r>
        <w:t>well-</w:t>
      </w:r>
      <w:r w:rsidR="00F6213D">
        <w:t>developed and well-</w:t>
      </w:r>
      <w:r>
        <w:t xml:space="preserve">balanced, </w:t>
      </w:r>
      <w:r w:rsidR="003E754C">
        <w:t>it</w:t>
      </w:r>
      <w:r>
        <w:t xml:space="preserve"> </w:t>
      </w:r>
      <w:r w:rsidR="00614902">
        <w:t>may</w:t>
      </w:r>
      <w:r>
        <w:t xml:space="preserve"> a</w:t>
      </w:r>
      <w:r w:rsidR="00F6213D">
        <w:t>dditionally</w:t>
      </w:r>
      <w:r>
        <w:t xml:space="preserve"> </w:t>
      </w:r>
      <w:r w:rsidR="00F6213D">
        <w:t>stimulate</w:t>
      </w:r>
      <w:r>
        <w:t xml:space="preserve"> the players’ interest </w:t>
      </w:r>
      <w:r w:rsidR="00614902">
        <w:t>in the space sector</w:t>
      </w:r>
      <w:r>
        <w:t xml:space="preserve"> and </w:t>
      </w:r>
      <w:r w:rsidR="00614902">
        <w:t>thus</w:t>
      </w:r>
      <w:r>
        <w:t xml:space="preserve"> benefit the develo</w:t>
      </w:r>
      <w:r>
        <w:t>p</w:t>
      </w:r>
      <w:r>
        <w:t>ment of the space i</w:t>
      </w:r>
      <w:r>
        <w:t>n</w:t>
      </w:r>
      <w:r>
        <w:t>dustry</w:t>
      </w:r>
      <w:r w:rsidR="00614902">
        <w:t>, as other games have done in the past</w:t>
      </w:r>
      <w:r>
        <w:t xml:space="preserve"> (see [1]).</w:t>
      </w:r>
    </w:p>
    <w:p w:rsidR="00200477" w:rsidRDefault="00200477" w:rsidP="00546D17">
      <w:pPr>
        <w:ind w:left="0"/>
      </w:pPr>
    </w:p>
    <w:p w:rsidR="00A70C20" w:rsidRDefault="00A70C20" w:rsidP="00B4267A">
      <w:pPr>
        <w:pStyle w:val="Heading2"/>
      </w:pPr>
      <w:r>
        <w:t>Product Overview</w:t>
      </w:r>
    </w:p>
    <w:p w:rsidR="00710E73" w:rsidRDefault="00976FA5" w:rsidP="005229A3">
      <w:pPr>
        <w:pStyle w:val="ListParagraph"/>
        <w:numPr>
          <w:ilvl w:val="0"/>
          <w:numId w:val="13"/>
        </w:numPr>
        <w:rPr>
          <w:lang w:val="en-GB"/>
        </w:rPr>
      </w:pPr>
      <w:r w:rsidRPr="005229A3">
        <w:rPr>
          <w:lang w:val="en-GB"/>
        </w:rPr>
        <w:t>The product</w:t>
      </w:r>
      <w:r w:rsidR="00CB72BC" w:rsidRPr="005229A3">
        <w:rPr>
          <w:lang w:val="en-GB"/>
        </w:rPr>
        <w:t xml:space="preserve"> </w:t>
      </w:r>
      <w:r w:rsidRPr="005229A3">
        <w:rPr>
          <w:lang w:val="en-GB"/>
        </w:rPr>
        <w:t xml:space="preserve">is </w:t>
      </w:r>
      <w:r w:rsidR="00710E73" w:rsidRPr="005229A3">
        <w:rPr>
          <w:lang w:val="en-GB"/>
        </w:rPr>
        <w:t>a computer game</w:t>
      </w:r>
      <w:r w:rsidR="00E0281E" w:rsidRPr="005229A3">
        <w:rPr>
          <w:lang w:val="en-GB"/>
        </w:rPr>
        <w:t xml:space="preserve"> </w:t>
      </w:r>
      <w:r w:rsidR="005229A3" w:rsidRPr="005229A3">
        <w:rPr>
          <w:lang w:val="en-GB"/>
        </w:rPr>
        <w:t>that</w:t>
      </w:r>
      <w:r w:rsidR="002A0A20">
        <w:rPr>
          <w:lang w:val="en-GB"/>
        </w:rPr>
        <w:t xml:space="preserve"> can fit into the genres </w:t>
      </w:r>
      <w:r w:rsidR="00E0281E" w:rsidRPr="005229A3">
        <w:rPr>
          <w:lang w:val="en-GB"/>
        </w:rPr>
        <w:t>“simulation”</w:t>
      </w:r>
      <w:r w:rsidR="00A16554" w:rsidRPr="005229A3">
        <w:rPr>
          <w:lang w:val="en-GB"/>
        </w:rPr>
        <w:t>, “educ</w:t>
      </w:r>
      <w:r w:rsidR="00A16554" w:rsidRPr="005229A3">
        <w:rPr>
          <w:lang w:val="en-GB"/>
        </w:rPr>
        <w:t>a</w:t>
      </w:r>
      <w:r w:rsidR="00A16554" w:rsidRPr="005229A3">
        <w:rPr>
          <w:lang w:val="en-GB"/>
        </w:rPr>
        <w:t>tional”</w:t>
      </w:r>
      <w:r w:rsidR="00E0281E" w:rsidRPr="005229A3">
        <w:rPr>
          <w:lang w:val="en-GB"/>
        </w:rPr>
        <w:t xml:space="preserve"> and “puzzle”</w:t>
      </w:r>
      <w:r w:rsidR="005229A3">
        <w:rPr>
          <w:lang w:val="en-GB"/>
        </w:rPr>
        <w:t>.</w:t>
      </w:r>
    </w:p>
    <w:p w:rsidR="00AF2A29" w:rsidRPr="005229A3" w:rsidRDefault="00E804FF" w:rsidP="005229A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lastRenderedPageBreak/>
        <w:t>It is created with the aim of making various principles of space travel, such as orbital mechanics, eas</w:t>
      </w:r>
      <w:r w:rsidR="008C2884">
        <w:rPr>
          <w:lang w:val="en-GB"/>
        </w:rPr>
        <w:t>y</w:t>
      </w:r>
      <w:r>
        <w:rPr>
          <w:lang w:val="en-GB"/>
        </w:rPr>
        <w:t xml:space="preserve"> to understand</w:t>
      </w:r>
      <w:r w:rsidR="00061BDA">
        <w:rPr>
          <w:lang w:val="en-GB"/>
        </w:rPr>
        <w:t xml:space="preserve"> in an entertaining way, with the additional aim of stim</w:t>
      </w:r>
      <w:r w:rsidR="00061BDA">
        <w:rPr>
          <w:lang w:val="en-GB"/>
        </w:rPr>
        <w:t>u</w:t>
      </w:r>
      <w:r w:rsidR="00061BDA">
        <w:rPr>
          <w:lang w:val="en-GB"/>
        </w:rPr>
        <w:t>lating interest in space flights.</w:t>
      </w:r>
    </w:p>
    <w:p w:rsidR="003E726C" w:rsidRDefault="005229A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It </w:t>
      </w:r>
      <w:r w:rsidR="00115E6B">
        <w:rPr>
          <w:lang w:val="en-GB"/>
        </w:rPr>
        <w:t>is primarily about</w:t>
      </w:r>
      <w:r w:rsidR="003E726C">
        <w:rPr>
          <w:lang w:val="en-GB"/>
        </w:rPr>
        <w:t xml:space="preserve"> piloting a rocket </w:t>
      </w:r>
      <w:r w:rsidR="009B51B5">
        <w:rPr>
          <w:lang w:val="en-GB"/>
        </w:rPr>
        <w:t xml:space="preserve">from planet to planet </w:t>
      </w:r>
      <w:r w:rsidR="003E726C">
        <w:rPr>
          <w:lang w:val="en-GB"/>
        </w:rPr>
        <w:t xml:space="preserve">in a </w:t>
      </w:r>
      <w:r w:rsidR="004E3BFD">
        <w:rPr>
          <w:lang w:val="en-GB"/>
        </w:rPr>
        <w:t>two-dimensional</w:t>
      </w:r>
      <w:r w:rsidR="003E726C">
        <w:rPr>
          <w:lang w:val="en-GB"/>
        </w:rPr>
        <w:t xml:space="preserve"> space environment with realistic gravitation</w:t>
      </w:r>
      <w:r w:rsidR="009B586F">
        <w:rPr>
          <w:lang w:val="en-GB"/>
        </w:rPr>
        <w:t xml:space="preserve"> but reduced distances</w:t>
      </w:r>
      <w:r w:rsidR="003E726C">
        <w:rPr>
          <w:lang w:val="en-GB"/>
        </w:rPr>
        <w:t xml:space="preserve"> while </w:t>
      </w:r>
      <w:r w:rsidR="009B51B5">
        <w:rPr>
          <w:lang w:val="en-GB"/>
        </w:rPr>
        <w:t xml:space="preserve">managing additional </w:t>
      </w:r>
      <w:r w:rsidR="008847C8">
        <w:rPr>
          <w:lang w:val="en-GB"/>
        </w:rPr>
        <w:t xml:space="preserve">concerns </w:t>
      </w:r>
      <w:r w:rsidR="009B51B5">
        <w:rPr>
          <w:lang w:val="en-GB"/>
        </w:rPr>
        <w:t>like fuel con</w:t>
      </w:r>
      <w:r>
        <w:rPr>
          <w:lang w:val="en-GB"/>
        </w:rPr>
        <w:t>sumption and avoiding obstacles.</w:t>
      </w:r>
    </w:p>
    <w:p w:rsidR="00976FA5" w:rsidRDefault="005229A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It is </w:t>
      </w:r>
      <w:r w:rsidR="00710E73">
        <w:rPr>
          <w:lang w:val="en-GB"/>
        </w:rPr>
        <w:t>a desktop application</w:t>
      </w:r>
      <w:r w:rsidR="00F25556">
        <w:rPr>
          <w:lang w:val="en-GB"/>
        </w:rPr>
        <w:t xml:space="preserve"> that </w:t>
      </w:r>
      <w:r w:rsidR="00115E6B">
        <w:rPr>
          <w:lang w:val="en-GB"/>
        </w:rPr>
        <w:t>would</w:t>
      </w:r>
      <w:r w:rsidR="00F25556">
        <w:rPr>
          <w:lang w:val="en-GB"/>
        </w:rPr>
        <w:t xml:space="preserve"> be downloaded from an appropriate website</w:t>
      </w:r>
      <w:r w:rsidR="00710E73">
        <w:rPr>
          <w:lang w:val="en-GB"/>
        </w:rPr>
        <w:t>, b</w:t>
      </w:r>
      <w:r w:rsidR="00710E73">
        <w:rPr>
          <w:lang w:val="en-GB"/>
        </w:rPr>
        <w:t>e</w:t>
      </w:r>
      <w:r w:rsidR="00710E73">
        <w:rPr>
          <w:lang w:val="en-GB"/>
        </w:rPr>
        <w:t>cause this format is good for games that do not require online connection</w:t>
      </w:r>
      <w:r w:rsidR="00F25556">
        <w:rPr>
          <w:lang w:val="en-GB"/>
        </w:rPr>
        <w:t xml:space="preserve"> and </w:t>
      </w:r>
      <w:r>
        <w:rPr>
          <w:lang w:val="en-GB"/>
        </w:rPr>
        <w:t>are</w:t>
      </w:r>
      <w:r w:rsidR="00F25556">
        <w:rPr>
          <w:lang w:val="en-GB"/>
        </w:rPr>
        <w:t xml:space="preserve"> i</w:t>
      </w:r>
      <w:r w:rsidR="00F25556">
        <w:rPr>
          <w:lang w:val="en-GB"/>
        </w:rPr>
        <w:t>m</w:t>
      </w:r>
      <w:r w:rsidR="00F25556">
        <w:rPr>
          <w:lang w:val="en-GB"/>
        </w:rPr>
        <w:t>mer</w:t>
      </w:r>
      <w:r>
        <w:rPr>
          <w:lang w:val="en-GB"/>
        </w:rPr>
        <w:t>sive.</w:t>
      </w:r>
    </w:p>
    <w:p w:rsidR="00E03266" w:rsidRDefault="005229A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It is </w:t>
      </w:r>
      <w:r w:rsidR="00710E73">
        <w:rPr>
          <w:lang w:val="en-GB"/>
        </w:rPr>
        <w:t xml:space="preserve">targeted to a general audience although it </w:t>
      </w:r>
      <w:r w:rsidR="008847C8">
        <w:rPr>
          <w:lang w:val="en-GB"/>
        </w:rPr>
        <w:t>is expected to</w:t>
      </w:r>
      <w:r w:rsidR="00710E73">
        <w:rPr>
          <w:lang w:val="en-GB"/>
        </w:rPr>
        <w:t xml:space="preserve"> be most beneficial for </w:t>
      </w:r>
      <w:r w:rsidR="008847C8">
        <w:rPr>
          <w:lang w:val="en-GB"/>
        </w:rPr>
        <w:t xml:space="preserve">high school or university </w:t>
      </w:r>
      <w:r w:rsidR="00710E73">
        <w:rPr>
          <w:lang w:val="en-GB"/>
        </w:rPr>
        <w:t>stu</w:t>
      </w:r>
      <w:r>
        <w:rPr>
          <w:lang w:val="en-GB"/>
        </w:rPr>
        <w:t>dents</w:t>
      </w:r>
      <w:r w:rsidR="00DD4FC8">
        <w:rPr>
          <w:lang w:val="en-GB"/>
        </w:rPr>
        <w:t xml:space="preserve">, as well as </w:t>
      </w:r>
      <w:r w:rsidR="00EF16FD">
        <w:rPr>
          <w:lang w:val="en-GB"/>
        </w:rPr>
        <w:t xml:space="preserve">for </w:t>
      </w:r>
      <w:r w:rsidR="00DD4FC8">
        <w:rPr>
          <w:lang w:val="en-GB"/>
        </w:rPr>
        <w:t>space enthusiasts.</w:t>
      </w:r>
    </w:p>
    <w:p w:rsidR="00EF16FD" w:rsidRDefault="00EF16FD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It is to </w:t>
      </w:r>
      <w:r w:rsidR="002B5BC0">
        <w:rPr>
          <w:lang w:val="en-GB"/>
        </w:rPr>
        <w:t>present</w:t>
      </w:r>
      <w:r>
        <w:rPr>
          <w:lang w:val="en-GB"/>
        </w:rPr>
        <w:t xml:space="preserve"> </w:t>
      </w:r>
      <w:r w:rsidR="002B5BC0">
        <w:rPr>
          <w:lang w:val="en-GB"/>
        </w:rPr>
        <w:t>comprehensive amounts of information on the subjects that it is teac</w:t>
      </w:r>
      <w:r w:rsidR="002B5BC0">
        <w:rPr>
          <w:lang w:val="en-GB"/>
        </w:rPr>
        <w:t>h</w:t>
      </w:r>
      <w:r w:rsidR="002B5BC0">
        <w:rPr>
          <w:lang w:val="en-GB"/>
        </w:rPr>
        <w:t>ing.</w:t>
      </w:r>
    </w:p>
    <w:p w:rsidR="00710E73" w:rsidRDefault="005229A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It is </w:t>
      </w:r>
      <w:r w:rsidR="00E03266">
        <w:rPr>
          <w:lang w:val="en-GB"/>
        </w:rPr>
        <w:t>to be developed using game design wisdom acquired through research</w:t>
      </w:r>
      <w:r w:rsidR="00D65BE6">
        <w:rPr>
          <w:lang w:val="en-GB"/>
        </w:rPr>
        <w:t xml:space="preserve"> </w:t>
      </w:r>
      <w:r>
        <w:rPr>
          <w:lang w:val="en-GB"/>
        </w:rPr>
        <w:t>(see Refe</w:t>
      </w:r>
      <w:r>
        <w:rPr>
          <w:lang w:val="en-GB"/>
        </w:rPr>
        <w:t>r</w:t>
      </w:r>
      <w:r>
        <w:rPr>
          <w:lang w:val="en-GB"/>
        </w:rPr>
        <w:t xml:space="preserve">ences) </w:t>
      </w:r>
      <w:r w:rsidR="00E03266">
        <w:rPr>
          <w:lang w:val="en-GB"/>
        </w:rPr>
        <w:t>and the examination of existing products with similar goals and features</w:t>
      </w:r>
      <w:r w:rsidR="008847C8">
        <w:rPr>
          <w:lang w:val="en-GB"/>
        </w:rPr>
        <w:t xml:space="preserve"> (see </w:t>
      </w:r>
      <w:r w:rsidR="008847C8" w:rsidRPr="008847C8">
        <w:rPr>
          <w:lang w:val="en-GB"/>
        </w:rPr>
        <w:t>Similar Products Review</w:t>
      </w:r>
      <w:r w:rsidR="008847C8">
        <w:rPr>
          <w:lang w:val="en-GB"/>
        </w:rPr>
        <w:t>)</w:t>
      </w:r>
      <w:r w:rsidR="009B51B5">
        <w:rPr>
          <w:lang w:val="en-GB"/>
        </w:rPr>
        <w:t>.</w:t>
      </w:r>
    </w:p>
    <w:p w:rsidR="00200477" w:rsidRDefault="00200477" w:rsidP="00200477">
      <w:pPr>
        <w:pStyle w:val="ListParagraph"/>
        <w:ind w:left="1170"/>
        <w:rPr>
          <w:lang w:val="en-GB"/>
        </w:rPr>
      </w:pPr>
    </w:p>
    <w:p w:rsidR="00A65D57" w:rsidRDefault="00B4267A" w:rsidP="00B4267A">
      <w:pPr>
        <w:pStyle w:val="Heading1"/>
      </w:pPr>
      <w:r>
        <w:t>Similar Products Review</w:t>
      </w:r>
    </w:p>
    <w:p w:rsidR="00B4267A" w:rsidRPr="00324A9F" w:rsidRDefault="00A70C20" w:rsidP="00B4267A">
      <w:pPr>
        <w:pStyle w:val="Heading2"/>
        <w:rPr>
          <w:i/>
        </w:rPr>
      </w:pPr>
      <w:r w:rsidRPr="00324A9F">
        <w:rPr>
          <w:i/>
        </w:rPr>
        <w:t>Kerbal Space Program</w:t>
      </w:r>
    </w:p>
    <w:p w:rsidR="00774843" w:rsidRDefault="00237BB5" w:rsidP="00972511">
      <w:pPr>
        <w:ind w:firstLine="153"/>
      </w:pPr>
      <w:r w:rsidRPr="005D282A">
        <w:rPr>
          <w:i/>
        </w:rPr>
        <w:t xml:space="preserve">Kerbal Space Program </w:t>
      </w:r>
      <w:r>
        <w:t>is an award-winning</w:t>
      </w:r>
      <w:r w:rsidR="005C39D8">
        <w:t>,</w:t>
      </w:r>
      <w:r>
        <w:t xml:space="preserve"> </w:t>
      </w:r>
      <w:r w:rsidR="005C39D8">
        <w:t xml:space="preserve">independently-developed </w:t>
      </w:r>
      <w:r w:rsidR="00A16554">
        <w:t>simulation game that allows players to control various aspects of a</w:t>
      </w:r>
      <w:r w:rsidR="0009747D">
        <w:t>n</w:t>
      </w:r>
      <w:r w:rsidR="00A16554">
        <w:t xml:space="preserve"> </w:t>
      </w:r>
      <w:r w:rsidR="0009747D">
        <w:t>aero</w:t>
      </w:r>
      <w:r w:rsidR="00A16554">
        <w:t xml:space="preserve">space program run by little green men called “Kerbals”, from </w:t>
      </w:r>
      <w:r>
        <w:t xml:space="preserve">financial </w:t>
      </w:r>
      <w:r w:rsidR="00A16554">
        <w:t>policy</w:t>
      </w:r>
      <w:r>
        <w:t xml:space="preserve"> management to </w:t>
      </w:r>
      <w:r w:rsidR="00B10848">
        <w:t xml:space="preserve">multi-staged </w:t>
      </w:r>
      <w:r>
        <w:t>space craft design, to fl</w:t>
      </w:r>
      <w:r>
        <w:t>y</w:t>
      </w:r>
      <w:r>
        <w:t xml:space="preserve">ing these crafts across a virtual </w:t>
      </w:r>
      <w:r w:rsidR="008F020F">
        <w:t>three-dimensional</w:t>
      </w:r>
      <w:r>
        <w:t xml:space="preserve"> solar system</w:t>
      </w:r>
      <w:r w:rsidR="009E132D">
        <w:t xml:space="preserve"> (see [</w:t>
      </w:r>
      <w:r w:rsidR="00AA4724">
        <w:t>2</w:t>
      </w:r>
      <w:r w:rsidR="009E132D">
        <w:t>] for more information)</w:t>
      </w:r>
      <w:r>
        <w:t xml:space="preserve">. </w:t>
      </w:r>
    </w:p>
    <w:p w:rsidR="00A33ECB" w:rsidRDefault="00237BB5" w:rsidP="00A33ECB">
      <w:pPr>
        <w:ind w:firstLine="153"/>
      </w:pPr>
      <w:r>
        <w:t xml:space="preserve">The game has highly realistic models of gravitation, </w:t>
      </w:r>
      <w:r w:rsidR="003C326F">
        <w:t xml:space="preserve">mass distribution, </w:t>
      </w:r>
      <w:r>
        <w:t xml:space="preserve">thermodynamics, air resistance, collisions, </w:t>
      </w:r>
      <w:r w:rsidR="00BF37A7">
        <w:t xml:space="preserve">material stress, </w:t>
      </w:r>
      <w:r>
        <w:t xml:space="preserve">and more. </w:t>
      </w:r>
      <w:r w:rsidR="00520261">
        <w:t xml:space="preserve">Its interface includes tools like time warping, patched conics, and quick-saving at any location. </w:t>
      </w:r>
      <w:r>
        <w:t xml:space="preserve">It serves as an excellent example of a game </w:t>
      </w:r>
      <w:r w:rsidR="006C44CA">
        <w:t xml:space="preserve">made </w:t>
      </w:r>
      <w:r>
        <w:t>for space enthusiasts</w:t>
      </w:r>
      <w:r w:rsidR="00774843">
        <w:t xml:space="preserve"> although it </w:t>
      </w:r>
      <w:r w:rsidR="00AA4724">
        <w:t>is notable</w:t>
      </w:r>
      <w:r w:rsidR="00774843">
        <w:t xml:space="preserve"> for having a steep</w:t>
      </w:r>
      <w:r w:rsidR="004F29B4">
        <w:t xml:space="preserve"> </w:t>
      </w:r>
      <w:r w:rsidR="00774843">
        <w:t>learning curve</w:t>
      </w:r>
      <w:r w:rsidR="00A33ECB">
        <w:t>:</w:t>
      </w:r>
      <w:r w:rsidR="00AA4724">
        <w:t xml:space="preserve"> Many players tend to be overwhelmed by the large number of factors to consider </w:t>
      </w:r>
      <w:r w:rsidR="00A33ECB">
        <w:t xml:space="preserve">all at once </w:t>
      </w:r>
      <w:r w:rsidR="00AA4724">
        <w:t xml:space="preserve">and </w:t>
      </w:r>
      <w:r w:rsidR="00A33ECB">
        <w:t>o</w:t>
      </w:r>
      <w:r w:rsidR="00A33ECB">
        <w:t>f</w:t>
      </w:r>
      <w:r w:rsidR="00A33ECB">
        <w:t xml:space="preserve">ten </w:t>
      </w:r>
      <w:r w:rsidR="00AA4724">
        <w:t xml:space="preserve">several hours of effort involving </w:t>
      </w:r>
      <w:r w:rsidR="00A33ECB">
        <w:t>multiple attempts are needed to be</w:t>
      </w:r>
      <w:r w:rsidR="00AA4724">
        <w:t xml:space="preserve"> success</w:t>
      </w:r>
      <w:r w:rsidR="00A33ECB">
        <w:t xml:space="preserve">ful (it </w:t>
      </w:r>
      <w:r w:rsidR="00A33ECB" w:rsidRPr="00774843">
        <w:rPr>
          <w:i/>
        </w:rPr>
        <w:t>is</w:t>
      </w:r>
      <w:r w:rsidR="00A33ECB">
        <w:t xml:space="preserve"> rocket science after all)</w:t>
      </w:r>
      <w:r w:rsidR="00AA4724">
        <w:t xml:space="preserve">. </w:t>
      </w:r>
    </w:p>
    <w:p w:rsidR="005D282A" w:rsidRDefault="00FF66FF" w:rsidP="00FF66FF">
      <w:pPr>
        <w:ind w:firstLine="153"/>
      </w:pPr>
      <w:r>
        <w:t xml:space="preserve">Because </w:t>
      </w:r>
      <w:r w:rsidR="00B01B51">
        <w:t xml:space="preserve">of </w:t>
      </w:r>
      <w:r w:rsidR="002F59B1">
        <w:t>Rocket Fool</w:t>
      </w:r>
      <w:r w:rsidR="00B01B51">
        <w:t xml:space="preserve"> aiming to teach specifically about the matters of gravitation and p</w:t>
      </w:r>
      <w:r w:rsidR="00B01B51">
        <w:t>i</w:t>
      </w:r>
      <w:r w:rsidR="00B01B51">
        <w:t>loting to a general audience, the team’s game</w:t>
      </w:r>
      <w:r>
        <w:t xml:space="preserve"> </w:t>
      </w:r>
      <w:r w:rsidR="002F59B1">
        <w:t xml:space="preserve">is meant to be substantially </w:t>
      </w:r>
      <w:r w:rsidR="00A33ECB">
        <w:t>less overwhelming</w:t>
      </w:r>
      <w:r w:rsidR="00FA4434">
        <w:t xml:space="preserve"> </w:t>
      </w:r>
      <w:r w:rsidR="00B01B51">
        <w:t xml:space="preserve">than </w:t>
      </w:r>
      <w:r w:rsidR="00B01B51">
        <w:rPr>
          <w:i/>
        </w:rPr>
        <w:t xml:space="preserve">Kerbal Space Program </w:t>
      </w:r>
      <w:r w:rsidR="00FA4434">
        <w:t>via the use of pre-</w:t>
      </w:r>
      <w:r w:rsidR="00EE529E">
        <w:t>built</w:t>
      </w:r>
      <w:r w:rsidR="00FA4434">
        <w:t xml:space="preserve"> spacecraft</w:t>
      </w:r>
      <w:r w:rsidR="00EA6C26">
        <w:t xml:space="preserve">, </w:t>
      </w:r>
      <w:r w:rsidR="008F020F">
        <w:t>the beneficial elimination of the third dimension</w:t>
      </w:r>
      <w:r w:rsidR="00D25B0F">
        <w:t xml:space="preserve"> (see 3.1.1)</w:t>
      </w:r>
      <w:r w:rsidR="008F020F">
        <w:t xml:space="preserve">, </w:t>
      </w:r>
      <w:r w:rsidR="00FA4434">
        <w:t>and the provision of</w:t>
      </w:r>
      <w:r w:rsidR="00F17FE7">
        <w:t xml:space="preserve"> extensive tutorial</w:t>
      </w:r>
      <w:r w:rsidR="00B01B51">
        <w:t>/teaching</w:t>
      </w:r>
      <w:r w:rsidR="00F17FE7">
        <w:t xml:space="preserve"> co</w:t>
      </w:r>
      <w:r w:rsidR="00F17FE7">
        <w:t>n</w:t>
      </w:r>
      <w:r w:rsidR="00F17FE7">
        <w:t>tent</w:t>
      </w:r>
      <w:r w:rsidR="00EA6C26">
        <w:t>.</w:t>
      </w:r>
    </w:p>
    <w:p w:rsidR="00200477" w:rsidRPr="005D282A" w:rsidRDefault="00200477" w:rsidP="00546D17">
      <w:pPr>
        <w:ind w:left="0"/>
      </w:pPr>
    </w:p>
    <w:p w:rsidR="00A70C20" w:rsidRPr="00324A9F" w:rsidRDefault="00A70C20" w:rsidP="00A70C20">
      <w:pPr>
        <w:pStyle w:val="Heading2"/>
        <w:rPr>
          <w:i/>
        </w:rPr>
      </w:pPr>
      <w:r w:rsidRPr="00324A9F">
        <w:rPr>
          <w:i/>
        </w:rPr>
        <w:t>Into Space</w:t>
      </w:r>
      <w:r w:rsidR="005D282A" w:rsidRPr="00324A9F">
        <w:rPr>
          <w:i/>
        </w:rPr>
        <w:t xml:space="preserve"> 2</w:t>
      </w:r>
    </w:p>
    <w:p w:rsidR="005D282A" w:rsidRPr="002F59B1" w:rsidRDefault="005D282A" w:rsidP="00972511">
      <w:pPr>
        <w:ind w:firstLine="153"/>
      </w:pPr>
      <w:r w:rsidRPr="005D282A">
        <w:rPr>
          <w:i/>
        </w:rPr>
        <w:t>Into Space 2</w:t>
      </w:r>
      <w:r>
        <w:t xml:space="preserve"> is</w:t>
      </w:r>
      <w:r w:rsidR="00D953FE">
        <w:t xml:space="preserve"> a</w:t>
      </w:r>
      <w:r w:rsidR="005C39D8">
        <w:t xml:space="preserve"> popular,</w:t>
      </w:r>
      <w:r w:rsidR="00D953FE">
        <w:t xml:space="preserve"> upgrade-based </w:t>
      </w:r>
      <w:r w:rsidR="00F160B2">
        <w:t>flash</w:t>
      </w:r>
      <w:r w:rsidR="00D953FE">
        <w:t xml:space="preserve"> game that involves piloting a rocket </w:t>
      </w:r>
      <w:r w:rsidR="00711686">
        <w:t>during</w:t>
      </w:r>
      <w:r w:rsidR="00D953FE">
        <w:t xml:space="preserve"> its ascent into orbit</w:t>
      </w:r>
      <w:r w:rsidR="005C39D8">
        <w:t xml:space="preserve"> in a 2D atmosphere</w:t>
      </w:r>
      <w:r w:rsidR="00D953FE">
        <w:t xml:space="preserve">. It has additional </w:t>
      </w:r>
      <w:r w:rsidR="00711686">
        <w:t>gameplay elements</w:t>
      </w:r>
      <w:r w:rsidR="00D953FE">
        <w:t xml:space="preserve"> like power-</w:t>
      </w:r>
      <w:r w:rsidR="00A626C7">
        <w:t>ups, o</w:t>
      </w:r>
      <w:r w:rsidR="00A626C7">
        <w:t>b</w:t>
      </w:r>
      <w:r w:rsidR="00A626C7">
        <w:t xml:space="preserve">stacles, </w:t>
      </w:r>
      <w:r w:rsidR="00B00BFF">
        <w:t xml:space="preserve">achievements, </w:t>
      </w:r>
      <w:r w:rsidR="00903CA8">
        <w:t xml:space="preserve">and </w:t>
      </w:r>
      <w:r w:rsidR="00A626C7">
        <w:t>mission</w:t>
      </w:r>
      <w:r w:rsidR="00711686">
        <w:t>s</w:t>
      </w:r>
      <w:r w:rsidR="00A626C7">
        <w:t xml:space="preserve"> to </w:t>
      </w:r>
      <w:r w:rsidR="00B00BFF">
        <w:t xml:space="preserve">successfully </w:t>
      </w:r>
      <w:r w:rsidR="00A626C7">
        <w:t>enrich what otherwise would be a very r</w:t>
      </w:r>
      <w:r w:rsidR="00A626C7">
        <w:t>e</w:t>
      </w:r>
      <w:r w:rsidR="00A626C7">
        <w:t xml:space="preserve">petitive </w:t>
      </w:r>
      <w:r w:rsidR="00B00BFF">
        <w:t xml:space="preserve">and </w:t>
      </w:r>
      <w:r w:rsidR="00A626C7">
        <w:t>simple task.</w:t>
      </w:r>
      <w:r w:rsidR="00782B4C">
        <w:t xml:space="preserve"> </w:t>
      </w:r>
      <w:r w:rsidR="00E10BFC">
        <w:t>The game is also notable for its good use of sound effects and plea</w:t>
      </w:r>
      <w:r w:rsidR="00E10BFC">
        <w:t>s</w:t>
      </w:r>
      <w:r w:rsidR="009E132D">
        <w:t>ing graphics (see [</w:t>
      </w:r>
      <w:r w:rsidR="00AA4724">
        <w:t>3</w:t>
      </w:r>
      <w:r w:rsidR="009E132D">
        <w:t>] for more information).</w:t>
      </w:r>
      <w:r w:rsidR="002F59B1">
        <w:t xml:space="preserve"> Rocket Fool’s game is expected to be more reali</w:t>
      </w:r>
      <w:r w:rsidR="002F59B1">
        <w:t>s</w:t>
      </w:r>
      <w:r w:rsidR="002F59B1">
        <w:t xml:space="preserve">tic than </w:t>
      </w:r>
      <w:r w:rsidR="002F59B1">
        <w:rPr>
          <w:i/>
        </w:rPr>
        <w:t xml:space="preserve">Into Space 2 </w:t>
      </w:r>
      <w:r w:rsidR="002F59B1">
        <w:t>and it will have much less of a focus on the launch phase of a mission.</w:t>
      </w:r>
    </w:p>
    <w:p w:rsidR="00200477" w:rsidRDefault="00200477" w:rsidP="00972511">
      <w:pPr>
        <w:ind w:firstLine="153"/>
      </w:pPr>
    </w:p>
    <w:p w:rsidR="00A70C20" w:rsidRPr="00324A9F" w:rsidRDefault="00BB0C05" w:rsidP="00A70C20">
      <w:pPr>
        <w:pStyle w:val="Heading2"/>
        <w:rPr>
          <w:i/>
        </w:rPr>
      </w:pPr>
      <w:r w:rsidRPr="00324A9F">
        <w:rPr>
          <w:i/>
        </w:rPr>
        <w:t>Angry Birds Space</w:t>
      </w:r>
    </w:p>
    <w:p w:rsidR="003E726C" w:rsidRDefault="003E726C" w:rsidP="00972511">
      <w:pPr>
        <w:ind w:firstLine="153"/>
      </w:pPr>
      <w:r>
        <w:t xml:space="preserve">As a part phenomenal mobile device game series </w:t>
      </w:r>
      <w:r>
        <w:rPr>
          <w:i/>
        </w:rPr>
        <w:t>Angry Birds,</w:t>
      </w:r>
      <w:r>
        <w:t xml:space="preserve"> the game </w:t>
      </w:r>
      <w:r>
        <w:rPr>
          <w:i/>
        </w:rPr>
        <w:t>Angry Birds Space</w:t>
      </w:r>
      <w:r>
        <w:t xml:space="preserve"> is </w:t>
      </w:r>
      <w:r w:rsidR="009B51B5">
        <w:t xml:space="preserve">based around launching birds to attack pigs in </w:t>
      </w:r>
      <w:r w:rsidR="00A57C67">
        <w:t>small,</w:t>
      </w:r>
      <w:r w:rsidR="009B51B5">
        <w:t xml:space="preserve"> </w:t>
      </w:r>
      <w:r w:rsidR="005C39D8">
        <w:t xml:space="preserve">2D </w:t>
      </w:r>
      <w:r w:rsidR="009B51B5">
        <w:t>space environment</w:t>
      </w:r>
      <w:r w:rsidR="00A57C67">
        <w:t>s</w:t>
      </w:r>
      <w:r w:rsidR="009B51B5">
        <w:t xml:space="preserve"> with little planets that affect the birds’ trajectories with their (extraordinarily) strong gravitation.</w:t>
      </w:r>
      <w:r>
        <w:t xml:space="preserve"> </w:t>
      </w:r>
      <w:r w:rsidR="009B51B5">
        <w:t xml:space="preserve">It makes players have to think about the effects of gravity while trying to certain places in space </w:t>
      </w:r>
      <w:r w:rsidR="00BB5D34">
        <w:lastRenderedPageBreak/>
        <w:t>in order to solve the puzzles</w:t>
      </w:r>
      <w:r w:rsidR="009B51B5">
        <w:t>.</w:t>
      </w:r>
      <w:r w:rsidR="00782B4C">
        <w:t xml:space="preserve"> </w:t>
      </w:r>
      <w:r w:rsidR="00A57C67">
        <w:t xml:space="preserve">The levels are quite short and depend mostly on the launch angle and speed, as with other </w:t>
      </w:r>
      <w:r w:rsidR="00A57C67">
        <w:rPr>
          <w:i/>
        </w:rPr>
        <w:t xml:space="preserve">Angry Birds </w:t>
      </w:r>
      <w:r w:rsidR="00A57C67">
        <w:t>games</w:t>
      </w:r>
      <w:r w:rsidR="00222DF6">
        <w:t xml:space="preserve"> (see [</w:t>
      </w:r>
      <w:r w:rsidR="00AA4724">
        <w:t>4</w:t>
      </w:r>
      <w:r w:rsidR="00222DF6">
        <w:t>] for more information).</w:t>
      </w:r>
      <w:r w:rsidR="00207581">
        <w:t xml:space="preserve"> Rocket Fool’s game is expected to have longer levels with much more focus on in-flight decisions.</w:t>
      </w:r>
    </w:p>
    <w:p w:rsidR="00546D17" w:rsidRPr="003E726C" w:rsidRDefault="00546D17" w:rsidP="00972511">
      <w:pPr>
        <w:ind w:firstLine="153"/>
      </w:pPr>
    </w:p>
    <w:p w:rsidR="00257506" w:rsidRDefault="00757588">
      <w:pPr>
        <w:pStyle w:val="Heading1"/>
      </w:pPr>
      <w:r>
        <w:t>Product</w:t>
      </w:r>
      <w:r w:rsidR="00A70C20">
        <w:t xml:space="preserve"> Features</w:t>
      </w:r>
    </w:p>
    <w:p w:rsidR="00A70C20" w:rsidRDefault="00A70C20" w:rsidP="00A70C20">
      <w:pPr>
        <w:pStyle w:val="Heading2"/>
      </w:pPr>
      <w:r>
        <w:t>Core Features</w:t>
      </w:r>
    </w:p>
    <w:p w:rsidR="00366C24" w:rsidRDefault="00B33BB3" w:rsidP="00B33BB3">
      <w:pPr>
        <w:pStyle w:val="Heading3"/>
      </w:pPr>
      <w:r>
        <w:t>Level</w:t>
      </w:r>
      <w:r w:rsidR="0070789F">
        <w:t>s</w:t>
      </w:r>
      <w:r w:rsidR="002D1F6B">
        <w:t xml:space="preserve"> and</w:t>
      </w:r>
      <w:r w:rsidR="000E0B4F">
        <w:t xml:space="preserve"> Maps</w:t>
      </w:r>
      <w:r w:rsidR="00A832F7">
        <w:t xml:space="preserve"> levels</w:t>
      </w:r>
    </w:p>
    <w:p w:rsidR="00B33BB3" w:rsidRDefault="00B33BB3" w:rsidP="00A832F7">
      <w:pPr>
        <w:pStyle w:val="ListParagraph"/>
        <w:numPr>
          <w:ilvl w:val="1"/>
          <w:numId w:val="13"/>
        </w:numPr>
      </w:pPr>
      <w:r>
        <w:t>There are approximately 10 levels.</w:t>
      </w:r>
    </w:p>
    <w:p w:rsidR="00D21281" w:rsidRDefault="0070789F" w:rsidP="00D21281">
      <w:pPr>
        <w:pStyle w:val="ListParagraph"/>
        <w:numPr>
          <w:ilvl w:val="1"/>
          <w:numId w:val="13"/>
        </w:numPr>
      </w:pPr>
      <w:r>
        <w:t>A</w:t>
      </w:r>
      <w:r w:rsidR="00D21281">
        <w:t xml:space="preserve"> level</w:t>
      </w:r>
      <w:r>
        <w:t>’s map has</w:t>
      </w:r>
      <w:r w:rsidR="00D21281">
        <w:t xml:space="preserve"> severa</w:t>
      </w:r>
      <w:r w:rsidR="00A832F7">
        <w:t>l planets, moons, and</w:t>
      </w:r>
      <w:r w:rsidR="004E3BFD">
        <w:t>/or</w:t>
      </w:r>
      <w:r w:rsidR="00A832F7">
        <w:t xml:space="preserve"> obstacles</w:t>
      </w:r>
      <w:r>
        <w:t xml:space="preserve"> that are all within</w:t>
      </w:r>
      <w:r w:rsidR="004E3BFD">
        <w:t xml:space="preserve"> the same</w:t>
      </w:r>
      <w:r>
        <w:t xml:space="preserve"> one or two solar systems.</w:t>
      </w:r>
    </w:p>
    <w:p w:rsidR="00D25B0F" w:rsidRDefault="00D25B0F" w:rsidP="00D25B0F">
      <w:pPr>
        <w:pStyle w:val="ListParagraph"/>
        <w:numPr>
          <w:ilvl w:val="1"/>
          <w:numId w:val="13"/>
        </w:numPr>
      </w:pPr>
      <w:r>
        <w:t>The maps are in two dimensions. This simplification offers the advantage of making it easier to keep track of the spacecraft’s trajectory as well as making piloting easier b</w:t>
      </w:r>
      <w:r>
        <w:t>e</w:t>
      </w:r>
      <w:r>
        <w:t xml:space="preserve">cause confusing directions is much less likely. </w:t>
      </w:r>
      <w:r w:rsidR="00436D4F">
        <w:t>Orbits and m</w:t>
      </w:r>
      <w:r w:rsidR="008131C5">
        <w:t xml:space="preserve">aneuvers are </w:t>
      </w:r>
      <w:r w:rsidR="00436D4F">
        <w:t xml:space="preserve">not </w:t>
      </w:r>
      <w:r w:rsidR="008131C5">
        <w:t>affected by the absence of the third dimension</w:t>
      </w:r>
      <w:r w:rsidR="00436D4F">
        <w:t>;</w:t>
      </w:r>
      <w:r w:rsidR="008131C5">
        <w:t xml:space="preserve"> </w:t>
      </w:r>
      <w:r w:rsidR="00436D4F">
        <w:t>they are only limited to one plane, which is a poss</w:t>
      </w:r>
      <w:r w:rsidR="00436D4F">
        <w:t>i</w:t>
      </w:r>
      <w:r w:rsidR="00436D4F">
        <w:t xml:space="preserve">ble scenario in three dimensional space. </w:t>
      </w:r>
      <w:r w:rsidR="00702835">
        <w:t>T</w:t>
      </w:r>
      <w:r w:rsidR="008131C5">
        <w:t xml:space="preserve">he </w:t>
      </w:r>
      <w:r w:rsidR="00702835">
        <w:t xml:space="preserve">only </w:t>
      </w:r>
      <w:r w:rsidR="00532C44">
        <w:t>problem</w:t>
      </w:r>
      <w:r>
        <w:t xml:space="preserve"> </w:t>
      </w:r>
      <w:r w:rsidR="00532C44">
        <w:t>with</w:t>
      </w:r>
      <w:r w:rsidR="008131C5">
        <w:t xml:space="preserve"> th</w:t>
      </w:r>
      <w:r w:rsidR="00532C44">
        <w:t>e third dimension’s</w:t>
      </w:r>
      <w:r w:rsidR="008131C5">
        <w:t xml:space="preserve"> absence </w:t>
      </w:r>
      <w:r w:rsidR="00436D4F">
        <w:t>is</w:t>
      </w:r>
      <w:r w:rsidR="00702835">
        <w:t xml:space="preserve"> </w:t>
      </w:r>
      <w:r w:rsidR="00655B41">
        <w:t>not being able to</w:t>
      </w:r>
      <w:r w:rsidR="008131C5">
        <w:t xml:space="preserve"> dodge</w:t>
      </w:r>
      <w:r w:rsidR="00436D4F">
        <w:t xml:space="preserve"> </w:t>
      </w:r>
      <w:r w:rsidR="008131C5">
        <w:t>obst</w:t>
      </w:r>
      <w:r w:rsidR="008131C5">
        <w:t>a</w:t>
      </w:r>
      <w:r w:rsidR="008131C5">
        <w:t>cles so easily</w:t>
      </w:r>
      <w:r w:rsidR="00436D4F">
        <w:t>.</w:t>
      </w:r>
      <w:r w:rsidR="00702835">
        <w:t xml:space="preserve"> </w:t>
      </w:r>
    </w:p>
    <w:p w:rsidR="00D21281" w:rsidRDefault="0070789F" w:rsidP="00D21281">
      <w:pPr>
        <w:pStyle w:val="ListParagraph"/>
        <w:numPr>
          <w:ilvl w:val="1"/>
          <w:numId w:val="13"/>
        </w:numPr>
      </w:pPr>
      <w:r>
        <w:t>Celestial b</w:t>
      </w:r>
      <w:r w:rsidR="007079D4">
        <w:t>odies</w:t>
      </w:r>
      <w:r w:rsidR="00E70BAD">
        <w:t>’</w:t>
      </w:r>
      <w:r w:rsidR="00D21281">
        <w:t xml:space="preserve"> densities </w:t>
      </w:r>
      <w:r w:rsidR="00E70BAD">
        <w:t xml:space="preserve">or the gravitational constant will be higher than normal </w:t>
      </w:r>
      <w:r w:rsidR="00D21281">
        <w:t>in o</w:t>
      </w:r>
      <w:r w:rsidR="00D21281">
        <w:t>r</w:t>
      </w:r>
      <w:r w:rsidR="00D21281">
        <w:t>der to reduce the otherwise astronomical distanc</w:t>
      </w:r>
      <w:r w:rsidR="00A832F7">
        <w:t>es while retaining strong gravitational</w:t>
      </w:r>
      <w:r w:rsidR="00D9263A">
        <w:t xml:space="preserve"> forces</w:t>
      </w:r>
      <w:r w:rsidR="00A832F7">
        <w:t>.</w:t>
      </w:r>
      <w:r w:rsidR="004E3BFD">
        <w:t xml:space="preserve"> </w:t>
      </w:r>
    </w:p>
    <w:p w:rsidR="00FA64CB" w:rsidRDefault="00FA64CB" w:rsidP="00D21281">
      <w:pPr>
        <w:pStyle w:val="ListParagraph"/>
        <w:numPr>
          <w:ilvl w:val="1"/>
          <w:numId w:val="13"/>
        </w:numPr>
      </w:pPr>
      <w:r>
        <w:t>No procedural generation</w:t>
      </w:r>
      <w:r w:rsidR="00756025">
        <w:t xml:space="preserve"> is used to build maps.</w:t>
      </w:r>
    </w:p>
    <w:p w:rsidR="00BA226B" w:rsidRDefault="00756025" w:rsidP="00D21281">
      <w:pPr>
        <w:pStyle w:val="ListParagraph"/>
        <w:numPr>
          <w:ilvl w:val="1"/>
          <w:numId w:val="13"/>
        </w:numPr>
      </w:pPr>
      <w:r>
        <w:t xml:space="preserve">The entire map of a level does not have to fit in the screen; the viewpoint of the player is fixed on the </w:t>
      </w:r>
      <w:r w:rsidR="00927CCF">
        <w:t>spacecraft like a camera following it from afar.</w:t>
      </w:r>
    </w:p>
    <w:p w:rsidR="002C5975" w:rsidRDefault="004E3BFD" w:rsidP="00D21281">
      <w:pPr>
        <w:pStyle w:val="ListParagraph"/>
        <w:numPr>
          <w:ilvl w:val="1"/>
          <w:numId w:val="13"/>
        </w:numPr>
      </w:pPr>
      <w:r>
        <w:t>Spacecraft are able to cross over the edges of the maps, although they are then consi</w:t>
      </w:r>
      <w:r>
        <w:t>d</w:t>
      </w:r>
      <w:r>
        <w:t>ered lost in space and uncontrollable.</w:t>
      </w:r>
    </w:p>
    <w:p w:rsidR="00D25B0F" w:rsidRDefault="00D25B0F" w:rsidP="00D25B0F">
      <w:pPr>
        <w:pStyle w:val="ListParagraph"/>
        <w:numPr>
          <w:ilvl w:val="1"/>
          <w:numId w:val="13"/>
        </w:numPr>
      </w:pPr>
      <w:r>
        <w:t>The levels have various different objectives such as space exploration, cargo delivery, satellite positioning, racing other rockets, rescue mi</w:t>
      </w:r>
      <w:r>
        <w:t>s</w:t>
      </w:r>
      <w:r>
        <w:t>sions, or searching for resources.</w:t>
      </w:r>
    </w:p>
    <w:p w:rsidR="00D25B0F" w:rsidRDefault="00D25B0F" w:rsidP="00D25B0F">
      <w:pPr>
        <w:pStyle w:val="ListParagraph"/>
        <w:numPr>
          <w:ilvl w:val="1"/>
          <w:numId w:val="13"/>
        </w:numPr>
      </w:pPr>
      <w:r>
        <w:t xml:space="preserve">Locations involved in mission objectives are marked with beacons. </w:t>
      </w:r>
    </w:p>
    <w:p w:rsidR="00D25B0F" w:rsidRDefault="00D25B0F" w:rsidP="00D25B0F">
      <w:pPr>
        <w:pStyle w:val="ListParagraph"/>
        <w:numPr>
          <w:ilvl w:val="1"/>
          <w:numId w:val="13"/>
        </w:numPr>
      </w:pPr>
      <w:r>
        <w:t>The levels are connected by a story line.</w:t>
      </w:r>
    </w:p>
    <w:p w:rsidR="00EF59FC" w:rsidRDefault="00A25021" w:rsidP="00D25B0F">
      <w:pPr>
        <w:pStyle w:val="ListParagraph"/>
        <w:numPr>
          <w:ilvl w:val="1"/>
          <w:numId w:val="13"/>
        </w:numPr>
      </w:pPr>
      <w:r>
        <w:t>Some levels are long enough to have checkpoints in them.</w:t>
      </w:r>
    </w:p>
    <w:p w:rsidR="00A25021" w:rsidRDefault="00EF59FC" w:rsidP="00D25B0F">
      <w:pPr>
        <w:pStyle w:val="ListParagraph"/>
        <w:numPr>
          <w:ilvl w:val="1"/>
          <w:numId w:val="13"/>
        </w:numPr>
      </w:pPr>
      <w:r>
        <w:t>Each level should take between one and fifteen minutes to complete if the player is su</w:t>
      </w:r>
      <w:r>
        <w:t>c</w:t>
      </w:r>
      <w:r>
        <w:t>cessful in their first try.</w:t>
      </w:r>
    </w:p>
    <w:p w:rsidR="002D1F6B" w:rsidRDefault="002D1F6B" w:rsidP="002D1F6B">
      <w:pPr>
        <w:pStyle w:val="ListParagraph"/>
        <w:numPr>
          <w:ilvl w:val="1"/>
          <w:numId w:val="13"/>
        </w:numPr>
      </w:pPr>
      <w:r>
        <w:t>At the starts of levels, information windows will appear in order to teach about the game mechanics and the physics and mathematics involved:</w:t>
      </w:r>
    </w:p>
    <w:p w:rsidR="002D1F6B" w:rsidRDefault="002D1F6B" w:rsidP="002D1F6B">
      <w:pPr>
        <w:pStyle w:val="ListParagraph"/>
        <w:numPr>
          <w:ilvl w:val="2"/>
          <w:numId w:val="13"/>
        </w:numPr>
      </w:pPr>
      <w:r>
        <w:t xml:space="preserve">Topics covered are </w:t>
      </w:r>
      <w:r w:rsidRPr="002614CE">
        <w:t>Newton's law of universal gravitation</w:t>
      </w:r>
      <w:r>
        <w:t>, elliptical orbits and ecce</w:t>
      </w:r>
      <w:r>
        <w:t>n</w:t>
      </w:r>
      <w:r>
        <w:t>tricity, t</w:t>
      </w:r>
      <w:r w:rsidRPr="002614CE">
        <w:t xml:space="preserve">he </w:t>
      </w:r>
      <w:proofErr w:type="spellStart"/>
      <w:r w:rsidRPr="002614CE">
        <w:t>Hohmann</w:t>
      </w:r>
      <w:proofErr w:type="spellEnd"/>
      <w:r w:rsidRPr="002614CE">
        <w:t xml:space="preserve"> transfer</w:t>
      </w:r>
      <w:r>
        <w:t>, t</w:t>
      </w:r>
      <w:r w:rsidRPr="002614CE">
        <w:t>he bi-elliptical transfer</w:t>
      </w:r>
      <w:r>
        <w:t>, gravitational assists, gravit</w:t>
      </w:r>
      <w:r>
        <w:t>a</w:t>
      </w:r>
      <w:r>
        <w:t>tional potential energy and escape velocity.</w:t>
      </w:r>
    </w:p>
    <w:p w:rsidR="005717E6" w:rsidRDefault="002D1F6B" w:rsidP="005717E6">
      <w:pPr>
        <w:pStyle w:val="ListParagraph"/>
        <w:numPr>
          <w:ilvl w:val="2"/>
          <w:numId w:val="13"/>
        </w:numPr>
      </w:pPr>
      <w:r>
        <w:t xml:space="preserve">Additional topics that may be covered are Newton’s laws of motion, </w:t>
      </w:r>
      <w:proofErr w:type="spellStart"/>
      <w:r>
        <w:t>K</w:t>
      </w:r>
      <w:r w:rsidRPr="002614CE">
        <w:t>epler’s</w:t>
      </w:r>
      <w:proofErr w:type="spellEnd"/>
      <w:r w:rsidRPr="002614CE">
        <w:t xml:space="preserve"> laws of planetary motion</w:t>
      </w:r>
      <w:r>
        <w:t>, the</w:t>
      </w:r>
      <w:r w:rsidRPr="002614CE">
        <w:t xml:space="preserve"> delta-v concept</w:t>
      </w:r>
      <w:r>
        <w:t>, and uniform circular motion.</w:t>
      </w:r>
    </w:p>
    <w:p w:rsidR="004E3BFD" w:rsidRDefault="00C12F58" w:rsidP="004E3BFD">
      <w:pPr>
        <w:pStyle w:val="Heading3"/>
      </w:pPr>
      <w:r>
        <w:t xml:space="preserve">The controls: </w:t>
      </w:r>
    </w:p>
    <w:p w:rsidR="00D4336A" w:rsidRDefault="00C12F58" w:rsidP="004E3BFD">
      <w:pPr>
        <w:pStyle w:val="ListParagraph"/>
        <w:numPr>
          <w:ilvl w:val="1"/>
          <w:numId w:val="13"/>
        </w:numPr>
      </w:pPr>
      <w:r>
        <w:t xml:space="preserve">The rocket can be tilted using the left and right arrow keys. </w:t>
      </w:r>
    </w:p>
    <w:p w:rsidR="00C12F58" w:rsidRDefault="00C12F58" w:rsidP="004E3BFD">
      <w:pPr>
        <w:pStyle w:val="ListParagraph"/>
        <w:numPr>
          <w:ilvl w:val="1"/>
          <w:numId w:val="13"/>
        </w:numPr>
      </w:pPr>
      <w:r>
        <w:t>The up and down arrow keys can be used to increase or decrease thrust respectiv</w:t>
      </w:r>
      <w:r>
        <w:t>e</w:t>
      </w:r>
      <w:r>
        <w:t xml:space="preserve">ly. </w:t>
      </w:r>
    </w:p>
    <w:p w:rsidR="00D21281" w:rsidRDefault="00D21281" w:rsidP="00D4336A">
      <w:pPr>
        <w:pStyle w:val="Heading3"/>
      </w:pPr>
      <w:r>
        <w:t>The physics engine</w:t>
      </w:r>
      <w:r w:rsidR="00A11BD4">
        <w:t>:</w:t>
      </w:r>
    </w:p>
    <w:p w:rsidR="00D21281" w:rsidRDefault="00573080" w:rsidP="00D21281">
      <w:pPr>
        <w:pStyle w:val="ListParagraph"/>
        <w:numPr>
          <w:ilvl w:val="1"/>
          <w:numId w:val="13"/>
        </w:numPr>
      </w:pPr>
      <w:r>
        <w:t>Realistic</w:t>
      </w:r>
      <w:r w:rsidR="00764692">
        <w:t xml:space="preserve"> gravitation</w:t>
      </w:r>
      <w:r w:rsidR="00E70BAD">
        <w:t xml:space="preserve"> </w:t>
      </w:r>
      <w:r w:rsidR="00A25021">
        <w:t>is</w:t>
      </w:r>
      <w:r w:rsidR="00E70BAD">
        <w:t xml:space="preserve"> modeled</w:t>
      </w:r>
      <w:r w:rsidR="00E631A8">
        <w:t xml:space="preserve"> with forces changing by tiny increments with distance.</w:t>
      </w:r>
      <w:r w:rsidR="00E70BAD">
        <w:t xml:space="preserve"> </w:t>
      </w:r>
      <w:r w:rsidR="00E631A8">
        <w:t>As an</w:t>
      </w:r>
      <w:r w:rsidR="00E70BAD">
        <w:t xml:space="preserve"> exception the value of the gravitational constant or densities of planets</w:t>
      </w:r>
      <w:r w:rsidR="00444CB1">
        <w:t xml:space="preserve"> may change</w:t>
      </w:r>
      <w:r w:rsidR="00E70BAD">
        <w:t>, in order to reduce map sizes.</w:t>
      </w:r>
    </w:p>
    <w:p w:rsidR="00764692" w:rsidRDefault="008B3720" w:rsidP="00764692">
      <w:pPr>
        <w:pStyle w:val="ListParagraph"/>
        <w:numPr>
          <w:ilvl w:val="1"/>
          <w:numId w:val="13"/>
        </w:numPr>
      </w:pPr>
      <w:r>
        <w:t>The d</w:t>
      </w:r>
      <w:r w:rsidR="00764692">
        <w:t xml:space="preserve">ecrease in </w:t>
      </w:r>
      <w:r>
        <w:t>spacecrafts’</w:t>
      </w:r>
      <w:r w:rsidR="00764692">
        <w:t xml:space="preserve"> mass</w:t>
      </w:r>
      <w:r>
        <w:t>es</w:t>
      </w:r>
      <w:r w:rsidR="00764692">
        <w:t xml:space="preserve"> as fuel is burned</w:t>
      </w:r>
      <w:r>
        <w:t xml:space="preserve"> </w:t>
      </w:r>
      <w:r w:rsidR="00A25021">
        <w:t>is</w:t>
      </w:r>
      <w:r>
        <w:t xml:space="preserve"> modeled</w:t>
      </w:r>
      <w:r w:rsidR="00D07026">
        <w:t xml:space="preserve"> momentum changes will be appropriately modeled.</w:t>
      </w:r>
    </w:p>
    <w:p w:rsidR="00764692" w:rsidRDefault="00700EC3" w:rsidP="00764692">
      <w:pPr>
        <w:pStyle w:val="ListParagraph"/>
        <w:numPr>
          <w:ilvl w:val="1"/>
          <w:numId w:val="13"/>
        </w:numPr>
      </w:pPr>
      <w:r>
        <w:t xml:space="preserve">Collisions: The rocket will be </w:t>
      </w:r>
      <w:r w:rsidR="00D07026">
        <w:t xml:space="preserve">damaged or </w:t>
      </w:r>
      <w:r>
        <w:t>destroyed if it collides with anything</w:t>
      </w:r>
      <w:r w:rsidR="00D07026">
        <w:t>.</w:t>
      </w:r>
    </w:p>
    <w:p w:rsidR="00C9253E" w:rsidRDefault="00C9253E" w:rsidP="00C9253E">
      <w:pPr>
        <w:pStyle w:val="Heading3"/>
      </w:pPr>
      <w:r>
        <w:lastRenderedPageBreak/>
        <w:t>Take-Offs and Landings</w:t>
      </w:r>
      <w:r w:rsidR="002D1F6B">
        <w:t>:</w:t>
      </w:r>
    </w:p>
    <w:p w:rsidR="00C9253E" w:rsidRDefault="00C9253E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 xml:space="preserve">Take-offs and landings </w:t>
      </w:r>
      <w:r w:rsidR="00A25021">
        <w:t xml:space="preserve">are </w:t>
      </w:r>
      <w:r>
        <w:t>shown as basic cut scenes that the players do not control.</w:t>
      </w:r>
    </w:p>
    <w:p w:rsidR="00C9253E" w:rsidRDefault="00C9253E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If a spacecraft approaches a large body with too much speed, it will crash instead of landing.</w:t>
      </w:r>
    </w:p>
    <w:p w:rsidR="00C9253E" w:rsidRDefault="00C9253E" w:rsidP="00C9253E">
      <w:pPr>
        <w:pStyle w:val="Heading3"/>
      </w:pPr>
      <w:r>
        <w:t>Other</w:t>
      </w:r>
      <w:r w:rsidR="002D1F6B">
        <w:t xml:space="preserve"> Core Features</w:t>
      </w:r>
    </w:p>
    <w:p w:rsidR="00D21281" w:rsidRDefault="00573080" w:rsidP="00BD2019">
      <w:pPr>
        <w:pStyle w:val="ListParagraph"/>
        <w:numPr>
          <w:ilvl w:val="1"/>
          <w:numId w:val="13"/>
        </w:numPr>
      </w:pPr>
      <w:r>
        <w:t>Finite</w:t>
      </w:r>
      <w:r w:rsidR="002D1F6B">
        <w:t xml:space="preserve"> rocket fuel </w:t>
      </w:r>
      <w:r w:rsidR="00A25021">
        <w:t xml:space="preserve">is </w:t>
      </w:r>
      <w:r w:rsidR="002D1F6B">
        <w:t xml:space="preserve">provided </w:t>
      </w:r>
      <w:r w:rsidR="00764692">
        <w:t xml:space="preserve">to make players </w:t>
      </w:r>
      <w:r w:rsidR="002D1F6B">
        <w:t>learn more about fuel management and e</w:t>
      </w:r>
      <w:r w:rsidR="002D1F6B">
        <w:t>f</w:t>
      </w:r>
      <w:r w:rsidR="002D1F6B">
        <w:t>ficient travel.</w:t>
      </w:r>
    </w:p>
    <w:p w:rsidR="00627634" w:rsidRDefault="00627634" w:rsidP="00BD2019">
      <w:pPr>
        <w:pStyle w:val="ListParagraph"/>
        <w:numPr>
          <w:ilvl w:val="1"/>
          <w:numId w:val="13"/>
        </w:numPr>
      </w:pPr>
      <w:r>
        <w:t>Some levels may involve time constraints, making fast and well-planned travel nece</w:t>
      </w:r>
      <w:r>
        <w:t>s</w:t>
      </w:r>
      <w:r>
        <w:t>sary.</w:t>
      </w:r>
    </w:p>
    <w:p w:rsidR="00D21281" w:rsidRDefault="00A11BD4" w:rsidP="00BD2019">
      <w:pPr>
        <w:pStyle w:val="ListParagraph"/>
        <w:numPr>
          <w:ilvl w:val="1"/>
          <w:numId w:val="13"/>
        </w:numPr>
      </w:pPr>
      <w:r>
        <w:t>A toggl</w:t>
      </w:r>
      <w:r w:rsidR="002D1F6B">
        <w:t>ed</w:t>
      </w:r>
      <w:r w:rsidR="000F71E7">
        <w:t xml:space="preserve"> in-game display</w:t>
      </w:r>
      <w:r w:rsidR="002D1F6B">
        <w:t xml:space="preserve"> option </w:t>
      </w:r>
      <w:r w:rsidR="00A25021">
        <w:t>is to be</w:t>
      </w:r>
      <w:r w:rsidR="002D1F6B">
        <w:t xml:space="preserve"> implemented </w:t>
      </w:r>
      <w:r w:rsidR="00D21281">
        <w:t>to show information like the forces acting on the rocket</w:t>
      </w:r>
      <w:r>
        <w:t xml:space="preserve"> and possibly </w:t>
      </w:r>
      <w:r w:rsidR="000F71E7">
        <w:t xml:space="preserve">live-updated </w:t>
      </w:r>
      <w:r>
        <w:t>equations</w:t>
      </w:r>
      <w:r w:rsidR="002D1F6B">
        <w:t xml:space="preserve"> of ongoing phenomena such as forces or orbit eccentricity.</w:t>
      </w:r>
    </w:p>
    <w:p w:rsidR="00764692" w:rsidRDefault="00764692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Trajectory estimations: The position of the rocket after X minutes can be calculated by the program</w:t>
      </w:r>
      <w:r w:rsidR="001619C1">
        <w:t xml:space="preserve"> using patched conic approximation</w:t>
      </w:r>
      <w:r>
        <w:t xml:space="preserve">, possibly while displaying the </w:t>
      </w:r>
      <w:r w:rsidR="002E4EBE">
        <w:t xml:space="preserve">relevant </w:t>
      </w:r>
      <w:r>
        <w:t>equations.</w:t>
      </w:r>
    </w:p>
    <w:p w:rsidR="00A25021" w:rsidRDefault="00A25021" w:rsidP="00BD2019">
      <w:pPr>
        <w:pStyle w:val="ListParagraph"/>
        <w:numPr>
          <w:ilvl w:val="1"/>
          <w:numId w:val="13"/>
        </w:numPr>
      </w:pPr>
      <w:r>
        <w:t>The game has a menu system to access different levels and other locations like a cre</w:t>
      </w:r>
      <w:r>
        <w:t>d</w:t>
      </w:r>
      <w:r>
        <w:t>its page.</w:t>
      </w:r>
    </w:p>
    <w:p w:rsidR="00627634" w:rsidRDefault="00627634" w:rsidP="00BD2019">
      <w:pPr>
        <w:pStyle w:val="ListParagraph"/>
        <w:numPr>
          <w:ilvl w:val="1"/>
          <w:numId w:val="13"/>
        </w:numPr>
      </w:pPr>
      <w:r>
        <w:t>Score is kept depending on factors like a player’s remaining fuel or time at the end of a mission, the completion of optional objectives.</w:t>
      </w:r>
    </w:p>
    <w:p w:rsidR="00862046" w:rsidRDefault="00A25021" w:rsidP="00BD2019">
      <w:pPr>
        <w:pStyle w:val="ListParagraph"/>
        <w:numPr>
          <w:ilvl w:val="1"/>
          <w:numId w:val="13"/>
        </w:numPr>
      </w:pPr>
      <w:r>
        <w:t>Progress is saved automatically by the game in terms of (any) scores, levels completed and checkpoints reached.</w:t>
      </w:r>
    </w:p>
    <w:p w:rsidR="00764692" w:rsidRDefault="00862046" w:rsidP="00BD2019">
      <w:pPr>
        <w:pStyle w:val="ListParagraph"/>
        <w:numPr>
          <w:ilvl w:val="1"/>
          <w:numId w:val="13"/>
        </w:numPr>
      </w:pPr>
      <w:r>
        <w:t>A p</w:t>
      </w:r>
      <w:r w:rsidR="00764692">
        <w:t>ause menu</w:t>
      </w:r>
      <w:r w:rsidR="002E4EBE">
        <w:t xml:space="preserve"> is offered in-game to provide players a chance to pause and change game options (see User Interface).</w:t>
      </w:r>
    </w:p>
    <w:p w:rsidR="00493100" w:rsidRDefault="00493100" w:rsidP="00493100">
      <w:pPr>
        <w:pStyle w:val="ListParagraph"/>
        <w:ind w:left="1170"/>
      </w:pPr>
    </w:p>
    <w:p w:rsidR="00A70C20" w:rsidRDefault="00A70C20" w:rsidP="00A70C20">
      <w:pPr>
        <w:pStyle w:val="Heading2"/>
      </w:pPr>
      <w:r>
        <w:t>Desirable Features</w:t>
      </w:r>
    </w:p>
    <w:p w:rsidR="00EE529E" w:rsidRDefault="00EE529E" w:rsidP="00EE529E">
      <w:pPr>
        <w:pStyle w:val="Heading3"/>
      </w:pPr>
      <w:r>
        <w:t>Pre-Launch Window</w:t>
      </w:r>
    </w:p>
    <w:p w:rsidR="003C5E92" w:rsidRDefault="003C5E92" w:rsidP="00EE529E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Take-offs and landings shown as basic cut scenes</w:t>
      </w:r>
      <w:r w:rsidR="00EE529E">
        <w:t xml:space="preserve"> depending on players’ pre-launch co</w:t>
      </w:r>
      <w:r w:rsidR="00EE529E">
        <w:t>n</w:t>
      </w:r>
      <w:r w:rsidR="00EE529E">
        <w:t>figurations of the rocket.</w:t>
      </w:r>
    </w:p>
    <w:p w:rsidR="003C5E92" w:rsidRDefault="003C5E92" w:rsidP="003C5E92">
      <w:pPr>
        <w:pStyle w:val="ListParagraph"/>
        <w:numPr>
          <w:ilvl w:val="1"/>
          <w:numId w:val="13"/>
        </w:numPr>
      </w:pPr>
      <w:r>
        <w:t>There will be multiple good or bad take-off/landing scenarios based on the player’s dec</w:t>
      </w:r>
      <w:r>
        <w:t>i</w:t>
      </w:r>
      <w:r w:rsidR="00C51EAC">
        <w:t>sions</w:t>
      </w:r>
      <w:r>
        <w:t xml:space="preserve"> </w:t>
      </w:r>
      <w:r w:rsidR="00777E79">
        <w:t xml:space="preserve">made on a window before the launch </w:t>
      </w:r>
      <w:r w:rsidR="00C51EAC">
        <w:t>(</w:t>
      </w:r>
      <w:r>
        <w:t>eg. how much cargo to pack, how much in</w:t>
      </w:r>
      <w:r>
        <w:t>i</w:t>
      </w:r>
      <w:r>
        <w:t>tial thrust to give, approach speed, etc.</w:t>
      </w:r>
      <w:r w:rsidR="00EE529E">
        <w:t>).</w:t>
      </w:r>
    </w:p>
    <w:p w:rsidR="009650E7" w:rsidRDefault="009650E7" w:rsidP="003C5E92">
      <w:pPr>
        <w:pStyle w:val="ListParagraph"/>
        <w:numPr>
          <w:ilvl w:val="1"/>
          <w:numId w:val="13"/>
        </w:numPr>
      </w:pPr>
      <w:r>
        <w:t xml:space="preserve">These decisions will be made on a </w:t>
      </w:r>
      <w:r w:rsidR="008A527A">
        <w:t>Pre-L</w:t>
      </w:r>
      <w:r>
        <w:t xml:space="preserve">aunch </w:t>
      </w:r>
      <w:r w:rsidR="008A527A">
        <w:t>W</w:t>
      </w:r>
      <w:r>
        <w:t xml:space="preserve">indow </w:t>
      </w:r>
      <w:r w:rsidR="00EE529E">
        <w:t xml:space="preserve">(See User Interface**) </w:t>
      </w:r>
      <w:r>
        <w:t xml:space="preserve">where the player will configure the rocket according to suggestions </w:t>
      </w:r>
      <w:r w:rsidR="008064CC">
        <w:t>made by the game and what the pl</w:t>
      </w:r>
      <w:r>
        <w:t>ayer thinks would do.</w:t>
      </w:r>
    </w:p>
    <w:p w:rsidR="00EE529E" w:rsidRDefault="00EE529E" w:rsidP="003C5E92">
      <w:pPr>
        <w:pStyle w:val="ListParagraph"/>
        <w:numPr>
          <w:ilvl w:val="1"/>
          <w:numId w:val="13"/>
        </w:numPr>
      </w:pPr>
      <w:r>
        <w:t>Some of these decisions will influence the behavior of the spacecraft in-game</w:t>
      </w:r>
      <w:r w:rsidR="00627634">
        <w:t xml:space="preserve"> (</w:t>
      </w:r>
      <w:proofErr w:type="spellStart"/>
      <w:r w:rsidR="00627634">
        <w:t>eg</w:t>
      </w:r>
      <w:proofErr w:type="spellEnd"/>
      <w:r w:rsidR="00627634">
        <w:t>. the mass is conserved)</w:t>
      </w:r>
      <w:r>
        <w:t>.</w:t>
      </w:r>
    </w:p>
    <w:p w:rsidR="00493100" w:rsidRDefault="00493100" w:rsidP="00493100">
      <w:pPr>
        <w:pStyle w:val="Heading3"/>
      </w:pPr>
      <w:r>
        <w:t>Sound</w:t>
      </w:r>
    </w:p>
    <w:p w:rsidR="00F960A6" w:rsidRDefault="00554621" w:rsidP="00493100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 xml:space="preserve"> Sounds for thrusters and for collisions/crashes</w:t>
      </w:r>
      <w:r w:rsidR="00493100">
        <w:t xml:space="preserve"> may be played</w:t>
      </w:r>
      <w:r>
        <w:t xml:space="preserve">. </w:t>
      </w:r>
    </w:p>
    <w:p w:rsidR="00F960A6" w:rsidRDefault="00F960A6" w:rsidP="00493100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Open-source music can be provided with proper citation and licensing.</w:t>
      </w:r>
    </w:p>
    <w:p w:rsidR="00F960A6" w:rsidRDefault="00F960A6" w:rsidP="00493100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I</w:t>
      </w:r>
      <w:r w:rsidR="00554621">
        <w:t>nterface-related sound effects</w:t>
      </w:r>
      <w:r>
        <w:t>.</w:t>
      </w:r>
    </w:p>
    <w:p w:rsidR="00554621" w:rsidRDefault="00F960A6" w:rsidP="00493100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A</w:t>
      </w:r>
      <w:r w:rsidR="00070C51">
        <w:t xml:space="preserve"> muting option will also be pr</w:t>
      </w:r>
      <w:r w:rsidR="00070C51">
        <w:t>o</w:t>
      </w:r>
      <w:r w:rsidR="00070C51">
        <w:t>vided.</w:t>
      </w:r>
    </w:p>
    <w:p w:rsidR="00F960A6" w:rsidRDefault="00F960A6" w:rsidP="00F960A6">
      <w:pPr>
        <w:pStyle w:val="Heading3"/>
      </w:pPr>
      <w:r>
        <w:t>Other Desirable Features</w:t>
      </w:r>
    </w:p>
    <w:p w:rsidR="00554621" w:rsidRDefault="00554621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 xml:space="preserve">Time-warping: </w:t>
      </w:r>
      <w:r w:rsidR="00F960A6">
        <w:t>A toggled feature to speed</w:t>
      </w:r>
      <w:r>
        <w:t xml:space="preserve"> up time to quicken</w:t>
      </w:r>
      <w:r w:rsidR="00F960A6">
        <w:t xml:space="preserve"> the travel over long di</w:t>
      </w:r>
      <w:r w:rsidR="00F960A6">
        <w:t>s</w:t>
      </w:r>
      <w:r w:rsidR="00F960A6">
        <w:t>tances</w:t>
      </w:r>
      <w:r w:rsidR="00AA706C">
        <w:t xml:space="preserve"> can be implemented</w:t>
      </w:r>
      <w:r w:rsidR="00F960A6">
        <w:t>.</w:t>
      </w:r>
    </w:p>
    <w:p w:rsidR="00554621" w:rsidRDefault="00554621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Pop-up boxes with the “Did you know?” sort of interesting facts about space travel</w:t>
      </w:r>
      <w:r w:rsidR="00AA706C">
        <w:t>, like space travel history.</w:t>
      </w:r>
    </w:p>
    <w:p w:rsidR="00020639" w:rsidRDefault="00361EB6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Multiple game window sizes and a full-screen mode option can be provided.</w:t>
      </w:r>
    </w:p>
    <w:p w:rsidR="00493100" w:rsidRDefault="00493100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lastRenderedPageBreak/>
        <w:t>Score evaluation: The player’s score can affect various aspects of the game like there b</w:t>
      </w:r>
      <w:r>
        <w:t>e</w:t>
      </w:r>
      <w:r>
        <w:t>ing a score-requirement to unlock a level.</w:t>
      </w:r>
    </w:p>
    <w:p w:rsidR="00200477" w:rsidRDefault="00200477" w:rsidP="00200477">
      <w:pPr>
        <w:pStyle w:val="ListParagraph"/>
        <w:spacing w:before="0" w:after="100" w:line="276" w:lineRule="auto"/>
        <w:ind w:left="990"/>
        <w:jc w:val="left"/>
      </w:pPr>
    </w:p>
    <w:p w:rsidR="00A70C20" w:rsidRDefault="00A70C20" w:rsidP="00A70C20">
      <w:pPr>
        <w:pStyle w:val="Heading2"/>
      </w:pPr>
      <w:r>
        <w:t xml:space="preserve">Optional Features </w:t>
      </w:r>
      <w:r w:rsidR="00027448">
        <w:t xml:space="preserve">&amp; </w:t>
      </w:r>
      <w:r w:rsidR="00BB0C05">
        <w:t>Possible Future Additions</w:t>
      </w:r>
    </w:p>
    <w:p w:rsidR="00CD0BA3" w:rsidRDefault="00CD0BA3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Easter eggs</w:t>
      </w:r>
      <w:r w:rsidR="00075831">
        <w:t xml:space="preserve"> may be included for enriching the player experience.</w:t>
      </w:r>
    </w:p>
    <w:p w:rsidR="003C5E92" w:rsidRDefault="003C5E92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A branching story line</w:t>
      </w:r>
      <w:r w:rsidR="00075831">
        <w:t xml:space="preserve"> for enriching the player experience.</w:t>
      </w:r>
    </w:p>
    <w:p w:rsidR="00B10848" w:rsidRDefault="00B10848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Multi-stage rockets</w:t>
      </w:r>
      <w:r w:rsidR="00075831">
        <w:t xml:space="preserve"> may be included.</w:t>
      </w:r>
    </w:p>
    <w:p w:rsidR="00027448" w:rsidRDefault="00027448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Power-ups</w:t>
      </w:r>
      <w:r w:rsidR="00075831">
        <w:t xml:space="preserve"> affecting game mechanics can be added.</w:t>
      </w:r>
    </w:p>
    <w:p w:rsidR="003D7F94" w:rsidRDefault="003D7F94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 xml:space="preserve">Tracking of the rocket’s location across </w:t>
      </w:r>
      <w:r w:rsidR="00075831">
        <w:t>the map</w:t>
      </w:r>
      <w:r>
        <w:t xml:space="preserve"> (like a trail)</w:t>
      </w:r>
      <w:r w:rsidR="00075831">
        <w:t xml:space="preserve"> can be done.</w:t>
      </w:r>
    </w:p>
    <w:p w:rsidR="003C5E92" w:rsidRDefault="003C5E92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Some planets that have atmospheres with basically-modeled atmospheric drag or reali</w:t>
      </w:r>
      <w:r>
        <w:t>s</w:t>
      </w:r>
      <w:r>
        <w:t>tic atmospheric drag</w:t>
      </w:r>
      <w:r w:rsidR="00075831">
        <w:t xml:space="preserve"> can be added.</w:t>
      </w:r>
    </w:p>
    <w:p w:rsidR="003C5E92" w:rsidRDefault="003C5E92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Rocket customization/upgrading</w:t>
      </w:r>
      <w:r w:rsidR="00D765DB">
        <w:t xml:space="preserve"> options (in terms of </w:t>
      </w:r>
      <w:r>
        <w:t xml:space="preserve">aesthetics </w:t>
      </w:r>
      <w:r w:rsidR="00D765DB">
        <w:t>or</w:t>
      </w:r>
      <w:r>
        <w:t xml:space="preserve"> engineering)</w:t>
      </w:r>
      <w:r w:rsidR="00075831">
        <w:t xml:space="preserve"> can be added.</w:t>
      </w:r>
    </w:p>
    <w:p w:rsidR="003C5E92" w:rsidRDefault="003C5E92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 xml:space="preserve">A level </w:t>
      </w:r>
      <w:r w:rsidR="003E42DA">
        <w:t>editor</w:t>
      </w:r>
      <w:r w:rsidR="00075831">
        <w:t xml:space="preserve"> where players design their own maps and objectives can be added.</w:t>
      </w:r>
    </w:p>
    <w:p w:rsidR="003E42DA" w:rsidRDefault="003E42DA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Multiplayer features</w:t>
      </w:r>
      <w:r w:rsidR="00075831">
        <w:t xml:space="preserve"> can be added, introducing more possibilities such as racing</w:t>
      </w:r>
      <w:r w:rsidR="008C0917">
        <w:t xml:space="preserve"> or sha</w:t>
      </w:r>
      <w:r w:rsidR="008C0917">
        <w:t>r</w:t>
      </w:r>
      <w:r w:rsidR="008C0917">
        <w:t>ing player-designed levels</w:t>
      </w:r>
      <w:r w:rsidR="00075831">
        <w:t>.</w:t>
      </w:r>
    </w:p>
    <w:p w:rsidR="003E42DA" w:rsidRDefault="003E42DA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Achievements &amp; stat keeping (eg. number of crashes)</w:t>
      </w:r>
      <w:r w:rsidR="008C0917">
        <w:t xml:space="preserve"> can be done.</w:t>
      </w:r>
    </w:p>
    <w:p w:rsidR="003E42DA" w:rsidRDefault="008C0917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An in-g</w:t>
      </w:r>
      <w:r w:rsidR="008A527A">
        <w:t>ame</w:t>
      </w:r>
      <w:r w:rsidR="003E42DA">
        <w:t xml:space="preserve"> shop</w:t>
      </w:r>
      <w:r>
        <w:t xml:space="preserve"> for rocket upgrades can be added.</w:t>
      </w:r>
    </w:p>
    <w:p w:rsidR="00862046" w:rsidRDefault="003E42DA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Wormholes / black holes</w:t>
      </w:r>
      <w:r w:rsidR="008C0917">
        <w:t xml:space="preserve"> can be added to spice up game mechanics.</w:t>
      </w:r>
    </w:p>
    <w:p w:rsidR="003E42DA" w:rsidRDefault="003E42DA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Adjustable difficulty (</w:t>
      </w:r>
      <w:proofErr w:type="spellStart"/>
      <w:r>
        <w:t>eg</w:t>
      </w:r>
      <w:proofErr w:type="spellEnd"/>
      <w:r>
        <w:t xml:space="preserve">. different </w:t>
      </w:r>
      <w:r w:rsidR="00BD2019">
        <w:t xml:space="preserve">rocket </w:t>
      </w:r>
      <w:r>
        <w:t>engine efficiencies)</w:t>
      </w:r>
      <w:r w:rsidR="00BD2019">
        <w:t xml:space="preserve"> can be provided to a</w:t>
      </w:r>
      <w:r w:rsidR="00BD2019">
        <w:t>d</w:t>
      </w:r>
      <w:r w:rsidR="00BD2019">
        <w:t xml:space="preserve">dress </w:t>
      </w:r>
      <w:proofErr w:type="gramStart"/>
      <w:r w:rsidR="00BD2019">
        <w:t>players</w:t>
      </w:r>
      <w:proofErr w:type="gramEnd"/>
      <w:r w:rsidR="00BD2019">
        <w:t xml:space="preserve"> with different skill levels.</w:t>
      </w:r>
    </w:p>
    <w:p w:rsidR="00104F21" w:rsidRDefault="00BD2019" w:rsidP="00BD2019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E</w:t>
      </w:r>
      <w:r w:rsidR="00104F21">
        <w:t xml:space="preserve">lectrical power </w:t>
      </w:r>
      <w:r>
        <w:t>and solar panel management can be another limitation.</w:t>
      </w:r>
    </w:p>
    <w:p w:rsidR="00200477" w:rsidRDefault="00200477" w:rsidP="00200477">
      <w:pPr>
        <w:pStyle w:val="ListParagraph"/>
        <w:spacing w:before="0" w:after="100" w:line="276" w:lineRule="auto"/>
        <w:ind w:left="990"/>
        <w:jc w:val="left"/>
      </w:pPr>
    </w:p>
    <w:p w:rsidR="00BB0C05" w:rsidRDefault="00BB0C05" w:rsidP="00A70C20">
      <w:pPr>
        <w:pStyle w:val="Heading2"/>
      </w:pPr>
      <w:r>
        <w:t>Not Planned Features</w:t>
      </w:r>
    </w:p>
    <w:p w:rsidR="00BD2019" w:rsidRDefault="00BD2019" w:rsidP="00BD2019">
      <w:pPr>
        <w:pStyle w:val="ListParagraph"/>
        <w:numPr>
          <w:ilvl w:val="1"/>
          <w:numId w:val="15"/>
        </w:numPr>
      </w:pPr>
      <w:r w:rsidRPr="00BD2019">
        <w:t>3D graphics (see 3.1.1)</w:t>
      </w:r>
      <w:r w:rsidR="00532F62">
        <w:t xml:space="preserve"> will not be implemented.</w:t>
      </w:r>
    </w:p>
    <w:p w:rsidR="00BD2019" w:rsidRPr="00BD2019" w:rsidRDefault="00BD2019" w:rsidP="00BD2019">
      <w:pPr>
        <w:pStyle w:val="ListParagraph"/>
        <w:numPr>
          <w:ilvl w:val="1"/>
          <w:numId w:val="15"/>
        </w:numPr>
      </w:pPr>
      <w:r w:rsidRPr="00BD2019">
        <w:t>Thermodynamics</w:t>
      </w:r>
      <w:r w:rsidR="00532F62">
        <w:t xml:space="preserve"> will not be implemented, although getting too close to a star would have the consequence of exploding.</w:t>
      </w:r>
    </w:p>
    <w:p w:rsidR="00BD2019" w:rsidRPr="00BD2019" w:rsidRDefault="00BD2019" w:rsidP="00BD2019">
      <w:pPr>
        <w:pStyle w:val="ListParagraph"/>
        <w:numPr>
          <w:ilvl w:val="1"/>
          <w:numId w:val="15"/>
        </w:numPr>
      </w:pPr>
      <w:r w:rsidRPr="00BD2019">
        <w:t>Realistic lighting</w:t>
      </w:r>
      <w:r w:rsidR="00532F62">
        <w:t xml:space="preserve"> will not be implemented.</w:t>
      </w:r>
    </w:p>
    <w:p w:rsidR="00BD2019" w:rsidRPr="00BD2019" w:rsidRDefault="00BD2019" w:rsidP="00BD2019">
      <w:pPr>
        <w:pStyle w:val="ListParagraph"/>
        <w:numPr>
          <w:ilvl w:val="1"/>
          <w:numId w:val="15"/>
        </w:numPr>
      </w:pPr>
      <w:r w:rsidRPr="00BD2019">
        <w:t>Orbital decay other than atmospheric drag</w:t>
      </w:r>
      <w:r w:rsidR="00532F62">
        <w:t xml:space="preserve"> will not be implemented.</w:t>
      </w:r>
    </w:p>
    <w:p w:rsidR="00BD2019" w:rsidRPr="00BD2019" w:rsidRDefault="00BD2019" w:rsidP="00BD2019">
      <w:pPr>
        <w:pStyle w:val="ListParagraph"/>
        <w:numPr>
          <w:ilvl w:val="1"/>
          <w:numId w:val="15"/>
        </w:numPr>
      </w:pPr>
      <w:r w:rsidRPr="00BD2019">
        <w:t>Extravehicular activities</w:t>
      </w:r>
      <w:r w:rsidR="00532F62">
        <w:t xml:space="preserve"> will not be implemented.</w:t>
      </w:r>
    </w:p>
    <w:p w:rsidR="00BD2019" w:rsidRPr="00BD2019" w:rsidRDefault="00532F62" w:rsidP="00BD2019">
      <w:pPr>
        <w:pStyle w:val="ListParagraph"/>
        <w:numPr>
          <w:ilvl w:val="1"/>
          <w:numId w:val="15"/>
        </w:numPr>
      </w:pPr>
      <w:r>
        <w:t>P</w:t>
      </w:r>
      <w:r w:rsidR="00BD2019" w:rsidRPr="00BD2019">
        <w:t>iloting</w:t>
      </w:r>
      <w:r>
        <w:t xml:space="preserve"> planes in atmospheres will not be implemented.</w:t>
      </w:r>
    </w:p>
    <w:p w:rsidR="00BD2019" w:rsidRPr="00BD2019" w:rsidRDefault="00BD2019" w:rsidP="00BD2019">
      <w:pPr>
        <w:pStyle w:val="ListParagraph"/>
        <w:numPr>
          <w:ilvl w:val="1"/>
          <w:numId w:val="15"/>
        </w:numPr>
      </w:pPr>
      <w:r w:rsidRPr="00BD2019">
        <w:t xml:space="preserve">Changing engine ISP’s </w:t>
      </w:r>
      <w:r w:rsidR="00532F62">
        <w:t>will not be implemented.</w:t>
      </w:r>
    </w:p>
    <w:p w:rsidR="00BD2019" w:rsidRPr="00BD2019" w:rsidRDefault="00BD2019" w:rsidP="00BD2019">
      <w:pPr>
        <w:pStyle w:val="ListParagraph"/>
        <w:numPr>
          <w:ilvl w:val="1"/>
          <w:numId w:val="15"/>
        </w:numPr>
      </w:pPr>
      <w:r w:rsidRPr="00BD2019">
        <w:t>Telemetry issues</w:t>
      </w:r>
      <w:r w:rsidR="00532F62">
        <w:t xml:space="preserve"> such as signal delay or occlusion will not be implemented.</w:t>
      </w:r>
    </w:p>
    <w:p w:rsidR="00BD2019" w:rsidRDefault="00BD2019" w:rsidP="00BD2019">
      <w:pPr>
        <w:pStyle w:val="ListParagraph"/>
        <w:numPr>
          <w:ilvl w:val="1"/>
          <w:numId w:val="15"/>
        </w:numPr>
      </w:pPr>
      <w:r w:rsidRPr="00BD2019">
        <w:t>Random equipment failure</w:t>
      </w:r>
      <w:r w:rsidR="00532F62">
        <w:t xml:space="preserve"> will not be implemented.</w:t>
      </w:r>
    </w:p>
    <w:p w:rsidR="00200477" w:rsidRDefault="00200477" w:rsidP="00200477">
      <w:pPr>
        <w:pStyle w:val="ListParagraph"/>
        <w:spacing w:before="0" w:after="100" w:line="276" w:lineRule="auto"/>
        <w:ind w:left="1170"/>
        <w:jc w:val="left"/>
      </w:pPr>
    </w:p>
    <w:p w:rsidR="00C54301" w:rsidRPr="00C761B9" w:rsidRDefault="00C54301" w:rsidP="00A70C20">
      <w:pPr>
        <w:pStyle w:val="Heading2"/>
      </w:pPr>
      <w:r w:rsidRPr="00C761B9">
        <w:t>Stylistic Choices</w:t>
      </w:r>
    </w:p>
    <w:p w:rsidR="002652E0" w:rsidRDefault="002652E0" w:rsidP="00471E9D">
      <w:pPr>
        <w:pStyle w:val="ListParagraph"/>
        <w:numPr>
          <w:ilvl w:val="1"/>
          <w:numId w:val="13"/>
        </w:numPr>
      </w:pPr>
      <w:r>
        <w:t>Game title</w:t>
      </w:r>
      <w:r w:rsidR="00471E9D">
        <w:t>;</w:t>
      </w:r>
      <w:r>
        <w:t xml:space="preserve"> slogan: </w:t>
      </w:r>
      <w:r w:rsidR="00471E9D">
        <w:rPr>
          <w:i/>
        </w:rPr>
        <w:t>Rocket Fool; “Fly you fools!”</w:t>
      </w:r>
    </w:p>
    <w:p w:rsidR="00CD0BA3" w:rsidRPr="002652E0" w:rsidRDefault="00CD0BA3" w:rsidP="00471E9D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Game’s overall attitude: humorous, informative, casual</w:t>
      </w:r>
    </w:p>
    <w:p w:rsidR="00C54301" w:rsidRDefault="00C54301" w:rsidP="00471E9D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Graphics: Cartoonish, consistent graphics with basic animations for details like rocket plumes</w:t>
      </w:r>
      <w:r w:rsidR="00DC73F6">
        <w:t xml:space="preserve"> are preferred</w:t>
      </w:r>
      <w:r>
        <w:t>. They will be drawn or used with appropriate licensing.</w:t>
      </w:r>
      <w:r w:rsidR="008E7795">
        <w:t xml:space="preserve"> </w:t>
      </w:r>
      <w:r w:rsidR="003A419C">
        <w:t>A roun</w:t>
      </w:r>
      <w:r w:rsidR="003A419C">
        <w:t>d</w:t>
      </w:r>
      <w:r w:rsidR="003A419C">
        <w:t>ed, simplistic, smooth art style with block colors</w:t>
      </w:r>
      <w:r w:rsidR="00DC73F6">
        <w:t xml:space="preserve"> is preferred</w:t>
      </w:r>
      <w:r w:rsidR="003A419C">
        <w:t>.</w:t>
      </w:r>
    </w:p>
    <w:p w:rsidR="0030370F" w:rsidRDefault="008E7795" w:rsidP="0030370F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Sound</w:t>
      </w:r>
      <w:r w:rsidR="0030370F">
        <w:t xml:space="preserve"> (if implemented)</w:t>
      </w:r>
      <w:r>
        <w:t xml:space="preserve">: </w:t>
      </w:r>
      <w:r w:rsidR="00DC73F6">
        <w:t>M</w:t>
      </w:r>
      <w:r>
        <w:t>e</w:t>
      </w:r>
      <w:r w:rsidR="00DC73F6">
        <w:t>dium/high-quality sound effects are preferred</w:t>
      </w:r>
      <w:r>
        <w:t>. Possibly</w:t>
      </w:r>
      <w:r w:rsidR="00DC73F6">
        <w:t>,</w:t>
      </w:r>
      <w:r>
        <w:t xml:space="preserve"> sound effects for </w:t>
      </w:r>
      <w:r w:rsidR="004D27C0">
        <w:t>menus</w:t>
      </w:r>
      <w:r>
        <w:t xml:space="preserve"> (</w:t>
      </w:r>
      <w:proofErr w:type="spellStart"/>
      <w:r>
        <w:t>eg</w:t>
      </w:r>
      <w:proofErr w:type="spellEnd"/>
      <w:r>
        <w:t>. clicking buttons)</w:t>
      </w:r>
      <w:r w:rsidR="00DC73F6">
        <w:t xml:space="preserve"> will also be included.</w:t>
      </w:r>
      <w:r w:rsidR="0030370F">
        <w:t xml:space="preserve"> Music that fits the setting and attitude will be sought, for enriching the player’s experience.</w:t>
      </w:r>
    </w:p>
    <w:p w:rsidR="003A419C" w:rsidRDefault="00B435A8" w:rsidP="00471E9D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lastRenderedPageBreak/>
        <w:t xml:space="preserve">Setting: </w:t>
      </w:r>
      <w:r w:rsidR="00DC73F6">
        <w:t>The game is set in a n</w:t>
      </w:r>
      <w:r>
        <w:t>ot-so-distant future where space travel is un</w:t>
      </w:r>
      <w:r w:rsidR="003A419C">
        <w:t xml:space="preserve">common but not as rare as today. Planets </w:t>
      </w:r>
      <w:r w:rsidR="004D27C0">
        <w:t>are</w:t>
      </w:r>
      <w:r w:rsidR="003A419C">
        <w:t xml:space="preserve"> </w:t>
      </w:r>
      <w:r w:rsidR="004D27C0">
        <w:t xml:space="preserve">loosely </w:t>
      </w:r>
      <w:r w:rsidR="003A419C">
        <w:t>based on our solar system in order to give info</w:t>
      </w:r>
      <w:r w:rsidR="003A419C">
        <w:t>r</w:t>
      </w:r>
      <w:r w:rsidR="003A419C">
        <w:t xml:space="preserve">mation about them </w:t>
      </w:r>
      <w:r w:rsidR="004D27C0">
        <w:t>and fictional planets are introduced as well.</w:t>
      </w:r>
    </w:p>
    <w:p w:rsidR="00CD0BA3" w:rsidRDefault="00CD0BA3" w:rsidP="00471E9D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 xml:space="preserve">Story goals: The story will have at least </w:t>
      </w:r>
      <w:r w:rsidR="004C3C8D">
        <w:t xml:space="preserve">enough </w:t>
      </w:r>
      <w:r>
        <w:t>depth to give the player a sense of pu</w:t>
      </w:r>
      <w:r>
        <w:t>r</w:t>
      </w:r>
      <w:r>
        <w:t>pose and a slight curiosity about what happens next. Easter eggs and funny references may be additional means to enrich the player’s experience.</w:t>
      </w:r>
    </w:p>
    <w:p w:rsidR="004240AC" w:rsidRDefault="004240AC" w:rsidP="00471E9D">
      <w:pPr>
        <w:pStyle w:val="ListParagraph"/>
        <w:numPr>
          <w:ilvl w:val="1"/>
          <w:numId w:val="13"/>
        </w:numPr>
        <w:spacing w:before="0" w:after="100" w:line="276" w:lineRule="auto"/>
        <w:jc w:val="left"/>
      </w:pPr>
      <w:r>
        <w:t>Story outline: **</w:t>
      </w:r>
      <w:r w:rsidR="00B51298">
        <w:rPr>
          <w:i/>
        </w:rPr>
        <w:t>*story***</w:t>
      </w:r>
    </w:p>
    <w:p w:rsidR="000F7623" w:rsidRPr="00C761B9" w:rsidRDefault="000F7623" w:rsidP="00A70C20">
      <w:pPr>
        <w:pStyle w:val="Heading1"/>
      </w:pPr>
      <w:r w:rsidRPr="00C761B9">
        <w:t>User Interface</w:t>
      </w:r>
    </w:p>
    <w:p w:rsidR="00BC446C" w:rsidRDefault="001948B7" w:rsidP="00BC446C">
      <w:r>
        <w:t>The</w:t>
      </w:r>
      <w:r w:rsidR="00131CD1">
        <w:t xml:space="preserve"> interface is designed </w:t>
      </w:r>
      <w:r>
        <w:t>to have</w:t>
      </w:r>
      <w:r w:rsidR="00131CD1">
        <w:t xml:space="preserve"> conventional </w:t>
      </w:r>
      <w:r>
        <w:t xml:space="preserve">menus </w:t>
      </w:r>
      <w:r w:rsidR="00131CD1">
        <w:t xml:space="preserve">and intuitive </w:t>
      </w:r>
      <w:r>
        <w:t>controls</w:t>
      </w:r>
      <w:r w:rsidR="004A5235">
        <w:t>.</w:t>
      </w:r>
      <w:r w:rsidR="00BC446C">
        <w:t xml:space="preserve"> Figure 4.0 di</w:t>
      </w:r>
      <w:r w:rsidR="00BC446C">
        <w:t>s</w:t>
      </w:r>
      <w:r w:rsidR="00BC446C">
        <w:t>plays the connections between the various windows of the game.</w:t>
      </w:r>
    </w:p>
    <w:p w:rsidR="001948B7" w:rsidRDefault="00C22D8E" w:rsidP="00BC446C">
      <w:r>
        <w:rPr>
          <w:noProof/>
          <w:lang w:eastAsia="en-US"/>
        </w:rPr>
        <w:drawing>
          <wp:inline distT="0" distB="0" distL="0" distR="0">
            <wp:extent cx="6120130" cy="3825081"/>
            <wp:effectExtent l="19050" t="19050" r="13970" b="23019"/>
            <wp:docPr id="4" name="Picture 2" descr="C:\Users\user\Desktop\Uni\Semester 2\CS102\Project\UI Stuf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Uni\Semester 2\CS102\Project\UI Stuff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51" cy="38279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D8E" w:rsidRDefault="00C22D8E" w:rsidP="00C22D8E">
      <w:pPr>
        <w:pStyle w:val="Heading2"/>
        <w:numPr>
          <w:ilvl w:val="0"/>
          <w:numId w:val="0"/>
        </w:numPr>
        <w:ind w:left="567"/>
      </w:pPr>
      <w:r>
        <w:rPr>
          <w:noProof/>
          <w:lang w:eastAsia="en-US"/>
        </w:rPr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width:482.85pt;height:23.8pt;mso-position-horizontal-relative:char;mso-position-vertical-relative:line" strokecolor="black [3213]">
            <v:textbox style="mso-next-textbox:#_x0000_s1027" inset="0,0,0,0">
              <w:txbxContent>
                <w:p w:rsidR="005717E6" w:rsidRPr="006F15A3" w:rsidRDefault="005717E6" w:rsidP="00C22D8E">
                  <w:pPr>
                    <w:ind w:left="0"/>
                    <w:jc w:val="center"/>
                  </w:pPr>
                  <w:r w:rsidRPr="006F15A3">
                    <w:t>Figure 4.0: Storyboard of the Game</w:t>
                  </w:r>
                  <w:r>
                    <w:t xml:space="preserve"> (Made on </w:t>
                  </w:r>
                  <w:r w:rsidRPr="006F15A3">
                    <w:rPr>
                      <w:i/>
                    </w:rPr>
                    <w:t>Microsoft PowerPoint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A629B" w:rsidRDefault="002A629B" w:rsidP="002A629B">
      <w:pPr>
        <w:pStyle w:val="Heading2"/>
      </w:pPr>
      <w:r>
        <w:t>Starting Screen</w:t>
      </w:r>
    </w:p>
    <w:p w:rsidR="002A629B" w:rsidRDefault="002A629B" w:rsidP="002A629B">
      <w:pPr>
        <w:pStyle w:val="ListParagraph"/>
        <w:numPr>
          <w:ilvl w:val="1"/>
          <w:numId w:val="13"/>
        </w:numPr>
      </w:pPr>
      <w:r>
        <w:t>Once it is run, the game will not require any inputs until the Starting Screen a</w:t>
      </w:r>
      <w:r>
        <w:t>p</w:t>
      </w:r>
      <w:r>
        <w:t>pears.</w:t>
      </w:r>
    </w:p>
    <w:p w:rsidR="00786D21" w:rsidRDefault="00786D21" w:rsidP="00786D21">
      <w:pPr>
        <w:pStyle w:val="ListParagraph"/>
        <w:numPr>
          <w:ilvl w:val="1"/>
          <w:numId w:val="13"/>
        </w:numPr>
      </w:pPr>
      <w:r>
        <w:t>It will serve as a quick one-picture introduction to the game</w:t>
      </w:r>
      <w:r w:rsidR="00846F39">
        <w:t xml:space="preserve"> (</w:t>
      </w:r>
      <w:r w:rsidR="00BC446C">
        <w:t>s</w:t>
      </w:r>
      <w:r w:rsidR="00846F39">
        <w:t>ee Figure 4.1)</w:t>
      </w:r>
      <w:r>
        <w:t>.</w:t>
      </w:r>
    </w:p>
    <w:p w:rsidR="00786D21" w:rsidRDefault="00786D21" w:rsidP="00786D21">
      <w:pPr>
        <w:pStyle w:val="ListParagraph"/>
        <w:numPr>
          <w:ilvl w:val="1"/>
          <w:numId w:val="13"/>
        </w:numPr>
      </w:pPr>
      <w:r>
        <w:t xml:space="preserve">Clicking/pressing a key will proceed to the </w:t>
      </w:r>
      <w:r w:rsidR="008A527A">
        <w:t>Main Menu</w:t>
      </w:r>
      <w:r>
        <w:t>.</w:t>
      </w:r>
    </w:p>
    <w:p w:rsidR="00B052FB" w:rsidRDefault="00B052FB" w:rsidP="006F15A3">
      <w:r w:rsidRPr="00B052FB">
        <w:lastRenderedPageBreak/>
        <w:drawing>
          <wp:inline distT="0" distB="0" distL="0" distR="0">
            <wp:extent cx="6098995" cy="3429000"/>
            <wp:effectExtent l="19050" t="0" r="0" b="0"/>
            <wp:docPr id="5" name="Picture 4" descr="C:\Users\user\Desktop\Uni\Semester 2\CS102\CS\press a key to start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Uni\Semester 2\CS102\CS\press a key to start_000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87" cy="344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15A3">
        <w:rPr>
          <w:noProof/>
          <w:lang w:eastAsia="en-US"/>
        </w:rPr>
      </w:r>
      <w:r w:rsidR="006F15A3">
        <w:pict>
          <v:shape id="_x0000_s1029" type="#_x0000_t202" style="width:482.85pt;height:23.8pt;mso-position-horizontal-relative:char;mso-position-vertical-relative:line" strokecolor="black [3213]">
            <v:textbox style="mso-next-textbox:#_x0000_s1029" inset="0,0,0,0">
              <w:txbxContent>
                <w:p w:rsidR="005717E6" w:rsidRPr="006F15A3" w:rsidRDefault="005717E6" w:rsidP="006F15A3">
                  <w:pPr>
                    <w:ind w:left="0"/>
                    <w:jc w:val="center"/>
                  </w:pPr>
                  <w:r w:rsidRPr="006F15A3">
                    <w:t xml:space="preserve">Figure 4.1: Starting Screen (Made on </w:t>
                  </w:r>
                  <w:r w:rsidRPr="006F15A3">
                    <w:rPr>
                      <w:i/>
                    </w:rPr>
                    <w:t xml:space="preserve">Adobe </w:t>
                  </w:r>
                  <w:proofErr w:type="gramStart"/>
                  <w:r w:rsidRPr="006F15A3">
                    <w:rPr>
                      <w:i/>
                    </w:rPr>
                    <w:t>After</w:t>
                  </w:r>
                  <w:proofErr w:type="gramEnd"/>
                  <w:r w:rsidRPr="006F15A3">
                    <w:rPr>
                      <w:i/>
                    </w:rPr>
                    <w:t xml:space="preserve"> Effects</w:t>
                  </w:r>
                  <w:r w:rsidRPr="006F15A3"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A629B" w:rsidRDefault="009145C6" w:rsidP="00B052FB">
      <w:pPr>
        <w:pStyle w:val="Heading2"/>
      </w:pPr>
      <w:r>
        <w:t xml:space="preserve">Main </w:t>
      </w:r>
      <w:r w:rsidR="008A527A">
        <w:t>M</w:t>
      </w:r>
      <w:r>
        <w:t>enu</w:t>
      </w:r>
    </w:p>
    <w:p w:rsidR="00562D6A" w:rsidRDefault="009145C6" w:rsidP="009145C6">
      <w:pPr>
        <w:pStyle w:val="ListParagraph"/>
        <w:numPr>
          <w:ilvl w:val="1"/>
          <w:numId w:val="13"/>
        </w:numPr>
      </w:pPr>
      <w:r>
        <w:t xml:space="preserve">The menu will have buttons to each of these screens: </w:t>
      </w:r>
      <w:r w:rsidR="008A527A">
        <w:t>Level Selection Screen</w:t>
      </w:r>
      <w:r>
        <w:t xml:space="preserve"> (play bu</w:t>
      </w:r>
      <w:r>
        <w:t>t</w:t>
      </w:r>
      <w:r>
        <w:t>ton), credits, quit, options</w:t>
      </w:r>
      <w:r w:rsidR="00846F39">
        <w:t xml:space="preserve"> (</w:t>
      </w:r>
      <w:r w:rsidR="00BC446C">
        <w:t>s</w:t>
      </w:r>
      <w:r w:rsidR="00846F39">
        <w:t>ee Figure 4.2)</w:t>
      </w:r>
      <w:r>
        <w:t xml:space="preserve">. </w:t>
      </w:r>
    </w:p>
    <w:p w:rsidR="00562D6A" w:rsidRDefault="00DE0801" w:rsidP="00562D6A">
      <w:pPr>
        <w:pStyle w:val="ListParagraph"/>
        <w:numPr>
          <w:ilvl w:val="1"/>
          <w:numId w:val="13"/>
        </w:numPr>
      </w:pPr>
      <w:r>
        <w:t xml:space="preserve">The user will </w:t>
      </w:r>
      <w:proofErr w:type="gramStart"/>
      <w:r>
        <w:t>l</w:t>
      </w:r>
      <w:r w:rsidR="00562D6A">
        <w:t>eft-click</w:t>
      </w:r>
      <w:proofErr w:type="gramEnd"/>
      <w:r w:rsidR="00562D6A">
        <w:t xml:space="preserve"> a button once to use it.</w:t>
      </w:r>
      <w:r>
        <w:t xml:space="preserve"> No other inputs apply.</w:t>
      </w:r>
    </w:p>
    <w:p w:rsidR="00197C20" w:rsidRDefault="00197C20" w:rsidP="00562D6A">
      <w:pPr>
        <w:pStyle w:val="ListParagraph"/>
        <w:numPr>
          <w:ilvl w:val="1"/>
          <w:numId w:val="13"/>
        </w:numPr>
      </w:pPr>
      <w:r>
        <w:t>Menu design will match the art style of the game and be intuitive to use.</w:t>
      </w:r>
    </w:p>
    <w:p w:rsidR="00846F39" w:rsidRDefault="00846F39" w:rsidP="00846F39">
      <w:r>
        <w:rPr>
          <w:noProof/>
          <w:lang w:eastAsia="en-US"/>
        </w:rPr>
        <w:drawing>
          <wp:inline distT="0" distB="0" distL="0" distR="0">
            <wp:extent cx="6120130" cy="3825081"/>
            <wp:effectExtent l="19050" t="19050" r="13970" b="23019"/>
            <wp:docPr id="22" name="Picture 22" descr="C:\Users\user\Desktop\Uni\Semester 2\CS102\Project\UI pics\UI Stuff\Sl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Uni\Semester 2\CS102\Project\UI pics\UI Stuff\Slide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0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F39" w:rsidRDefault="00846F39" w:rsidP="00846F39">
      <w:r>
        <w:rPr>
          <w:noProof/>
          <w:lang w:eastAsia="en-US"/>
        </w:rPr>
      </w:r>
      <w:r>
        <w:pict>
          <v:shape id="_x0000_s1031" type="#_x0000_t202" style="width:482.85pt;height:23.8pt;mso-position-horizontal-relative:char;mso-position-vertical-relative:line" strokecolor="black [3213]">
            <v:textbox style="mso-next-textbox:#_x0000_s1031" inset="0,0,0,0">
              <w:txbxContent>
                <w:p w:rsidR="005717E6" w:rsidRPr="006F15A3" w:rsidRDefault="005717E6" w:rsidP="00846F39">
                  <w:pPr>
                    <w:ind w:left="0"/>
                    <w:jc w:val="center"/>
                  </w:pPr>
                  <w:r w:rsidRPr="006F15A3">
                    <w:t>Figure 4.</w:t>
                  </w:r>
                  <w:r>
                    <w:t>2</w:t>
                  </w:r>
                  <w:r w:rsidRPr="006F15A3">
                    <w:t xml:space="preserve">: </w:t>
                  </w:r>
                  <w:r>
                    <w:t>Main Menu Screen</w:t>
                  </w:r>
                  <w:r w:rsidRPr="006F15A3">
                    <w:t xml:space="preserve"> (Made on </w:t>
                  </w:r>
                  <w:r>
                    <w:rPr>
                      <w:i/>
                    </w:rPr>
                    <w:t>Microsoft PowerPoint</w:t>
                  </w:r>
                  <w:r w:rsidRPr="006F15A3"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0F7623" w:rsidRDefault="008A527A" w:rsidP="00B052FB">
      <w:pPr>
        <w:pStyle w:val="Heading2"/>
      </w:pPr>
      <w:r>
        <w:lastRenderedPageBreak/>
        <w:t>Options Menu</w:t>
      </w:r>
      <w:r w:rsidR="001B6D1B">
        <w:t xml:space="preserve"> Screen</w:t>
      </w:r>
    </w:p>
    <w:p w:rsidR="00020639" w:rsidRDefault="00846F39" w:rsidP="00020639">
      <w:pPr>
        <w:pStyle w:val="ListParagraph"/>
        <w:numPr>
          <w:ilvl w:val="1"/>
          <w:numId w:val="13"/>
        </w:numPr>
      </w:pPr>
      <w:r>
        <w:t>The</w:t>
      </w:r>
      <w:r w:rsidR="00020639">
        <w:t xml:space="preserve"> </w:t>
      </w:r>
      <w:r>
        <w:t>options provided will be</w:t>
      </w:r>
      <w:r w:rsidR="00020639">
        <w:t xml:space="preserve"> single-left-click buttons: </w:t>
      </w:r>
      <w:r>
        <w:t>toggle screen size (if implemen</w:t>
      </w:r>
      <w:r>
        <w:t>t</w:t>
      </w:r>
      <w:r>
        <w:t>ed)</w:t>
      </w:r>
      <w:r w:rsidR="00C46794">
        <w:t>, e</w:t>
      </w:r>
      <w:r w:rsidR="00020639">
        <w:t>rase</w:t>
      </w:r>
      <w:r w:rsidR="00C46794">
        <w:t xml:space="preserve"> save file, </w:t>
      </w:r>
      <w:r>
        <w:t>music on/off (if implemented)</w:t>
      </w:r>
      <w:r w:rsidR="00C46794">
        <w:t xml:space="preserve">, </w:t>
      </w:r>
      <w:r>
        <w:t xml:space="preserve">sounds on/off (if implemented), </w:t>
      </w:r>
      <w:r w:rsidR="00C46794">
        <w:t>back to menu</w:t>
      </w:r>
      <w:r w:rsidR="00BC446C">
        <w:t>.</w:t>
      </w:r>
    </w:p>
    <w:p w:rsidR="00C46794" w:rsidRDefault="00C46794" w:rsidP="00B052FB">
      <w:pPr>
        <w:pStyle w:val="Heading2"/>
      </w:pPr>
      <w:r>
        <w:t>Credits</w:t>
      </w:r>
      <w:r w:rsidR="001B6D1B">
        <w:t xml:space="preserve"> Screen</w:t>
      </w:r>
    </w:p>
    <w:p w:rsidR="00C46794" w:rsidRDefault="00C46794" w:rsidP="00C46794">
      <w:pPr>
        <w:pStyle w:val="ListParagraph"/>
        <w:numPr>
          <w:ilvl w:val="1"/>
          <w:numId w:val="13"/>
        </w:numPr>
      </w:pPr>
      <w:r>
        <w:t>All necessary accolades, disclaimers, and etc. will be displayed. There will be a single-left-click back button.</w:t>
      </w:r>
    </w:p>
    <w:p w:rsidR="00B4580C" w:rsidRDefault="008A527A" w:rsidP="00B052FB">
      <w:pPr>
        <w:pStyle w:val="Heading2"/>
      </w:pPr>
      <w:r>
        <w:t>Level Selection Screen</w:t>
      </w:r>
    </w:p>
    <w:p w:rsidR="00B4580C" w:rsidRDefault="00B4580C" w:rsidP="00B4580C">
      <w:pPr>
        <w:pStyle w:val="ListParagraph"/>
        <w:numPr>
          <w:ilvl w:val="1"/>
          <w:numId w:val="13"/>
        </w:numPr>
      </w:pPr>
      <w:r>
        <w:t xml:space="preserve">There will be a button for each level and the back </w:t>
      </w:r>
      <w:proofErr w:type="gramStart"/>
      <w:r>
        <w:t>button,</w:t>
      </w:r>
      <w:proofErr w:type="gramEnd"/>
      <w:r>
        <w:t xml:space="preserve"> all single-left-click buttons</w:t>
      </w:r>
      <w:r w:rsidR="00A32F7E">
        <w:t xml:space="preserve"> (see Figure 4.5)</w:t>
      </w:r>
      <w:r>
        <w:t>.</w:t>
      </w:r>
    </w:p>
    <w:p w:rsidR="00A32F7E" w:rsidRDefault="00A32F7E" w:rsidP="00A32F7E">
      <w:r w:rsidRPr="00A32F7E">
        <w:drawing>
          <wp:inline distT="0" distB="0" distL="0" distR="0">
            <wp:extent cx="6064250" cy="3419548"/>
            <wp:effectExtent l="19050" t="19050" r="12700" b="28502"/>
            <wp:docPr id="8" name="Picture 1" descr="C:\Users\user\Desktop\Uni\Semester 2\CS102\CS\choose a level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i\Semester 2\CS102\CS\choose a level_00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60" cy="34233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48" w:rsidRDefault="005C1E48" w:rsidP="00A32F7E">
      <w:r>
        <w:rPr>
          <w:noProof/>
          <w:lang w:eastAsia="en-US"/>
        </w:rPr>
      </w:r>
      <w:r>
        <w:pict>
          <v:shape id="_x0000_s1033" type="#_x0000_t202" style="width:482.85pt;height:23.8pt;mso-position-horizontal-relative:char;mso-position-vertical-relative:line" strokecolor="black [3213]">
            <v:textbox style="mso-next-textbox:#_x0000_s1033" inset="0,0,0,0">
              <w:txbxContent>
                <w:p w:rsidR="005717E6" w:rsidRPr="006F15A3" w:rsidRDefault="005717E6" w:rsidP="005C1E48">
                  <w:pPr>
                    <w:ind w:left="0"/>
                    <w:jc w:val="center"/>
                  </w:pPr>
                  <w:r w:rsidRPr="006F15A3">
                    <w:t>Figure 4.</w:t>
                  </w:r>
                  <w:r>
                    <w:t>5</w:t>
                  </w:r>
                  <w:r w:rsidRPr="006F15A3">
                    <w:t xml:space="preserve">: </w:t>
                  </w:r>
                  <w:r>
                    <w:t>Level Selection Screen</w:t>
                  </w:r>
                  <w:r w:rsidRPr="006F15A3">
                    <w:t xml:space="preserve"> (Made on </w:t>
                  </w:r>
                  <w:r w:rsidRPr="006F15A3">
                    <w:rPr>
                      <w:i/>
                    </w:rPr>
                    <w:t xml:space="preserve">Adobe </w:t>
                  </w:r>
                  <w:proofErr w:type="gramStart"/>
                  <w:r w:rsidRPr="006F15A3">
                    <w:rPr>
                      <w:i/>
                    </w:rPr>
                    <w:t>After</w:t>
                  </w:r>
                  <w:proofErr w:type="gramEnd"/>
                  <w:r w:rsidRPr="006F15A3">
                    <w:rPr>
                      <w:i/>
                    </w:rPr>
                    <w:t xml:space="preserve"> Effects</w:t>
                  </w:r>
                  <w:r w:rsidRPr="006F15A3"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BA226B" w:rsidRDefault="008A527A" w:rsidP="00B052FB">
      <w:pPr>
        <w:pStyle w:val="Heading2"/>
      </w:pPr>
      <w:r>
        <w:t>In-Game Screen</w:t>
      </w:r>
    </w:p>
    <w:p w:rsidR="007F6649" w:rsidRDefault="007F6649" w:rsidP="00BA226B">
      <w:pPr>
        <w:pStyle w:val="ListParagraph"/>
        <w:numPr>
          <w:ilvl w:val="1"/>
          <w:numId w:val="13"/>
        </w:numPr>
      </w:pPr>
      <w:r w:rsidRPr="007F6649">
        <w:t>The rocket can be tilted using the left and right arrow keys. The up and down arrow keys can be used to increase or decrease thrust respectively.</w:t>
      </w:r>
    </w:p>
    <w:p w:rsidR="0040691E" w:rsidRDefault="0040691E" w:rsidP="0040691E">
      <w:pPr>
        <w:pStyle w:val="ListParagraph"/>
        <w:numPr>
          <w:ilvl w:val="1"/>
          <w:numId w:val="13"/>
        </w:numPr>
      </w:pPr>
      <w:r>
        <w:t xml:space="preserve">Mission objectives will be </w:t>
      </w:r>
      <w:r w:rsidR="00A32F7E">
        <w:t>shown</w:t>
      </w:r>
      <w:r>
        <w:t xml:space="preserve"> on the upper left corner of the screen</w:t>
      </w:r>
      <w:r w:rsidR="00A32F7E">
        <w:t xml:space="preserve"> (see Figure 4.6)</w:t>
      </w:r>
      <w:r>
        <w:t>.</w:t>
      </w:r>
    </w:p>
    <w:p w:rsidR="00B96CCA" w:rsidRDefault="00B96CCA" w:rsidP="0040691E">
      <w:pPr>
        <w:pStyle w:val="ListParagraph"/>
        <w:numPr>
          <w:ilvl w:val="1"/>
          <w:numId w:val="13"/>
        </w:numPr>
      </w:pPr>
      <w:r>
        <w:t>Mission objective locations will be highlighted by beacons/crosshairs.</w:t>
      </w:r>
      <w:r w:rsidR="00EC24B0">
        <w:t xml:space="preserve"> If the marker is not on the screen, an arrow on the screen will point to it.</w:t>
      </w:r>
    </w:p>
    <w:p w:rsidR="0040691E" w:rsidRDefault="0040691E" w:rsidP="0040691E">
      <w:pPr>
        <w:pStyle w:val="ListParagraph"/>
        <w:numPr>
          <w:ilvl w:val="1"/>
          <w:numId w:val="13"/>
        </w:numPr>
      </w:pPr>
      <w:r>
        <w:t xml:space="preserve">Stats, like the fuel </w:t>
      </w:r>
      <w:r w:rsidR="00A32F7E">
        <w:t xml:space="preserve">remaining </w:t>
      </w:r>
      <w:r>
        <w:t>will be displayed on the upper right co</w:t>
      </w:r>
      <w:r>
        <w:t>r</w:t>
      </w:r>
      <w:r>
        <w:t>ner</w:t>
      </w:r>
      <w:r w:rsidR="00A32F7E">
        <w:t xml:space="preserve"> (see Figure 4.6)</w:t>
      </w:r>
      <w:r>
        <w:t>.</w:t>
      </w:r>
    </w:p>
    <w:p w:rsidR="0040691E" w:rsidRDefault="0040691E" w:rsidP="00BA226B">
      <w:pPr>
        <w:pStyle w:val="ListParagraph"/>
        <w:numPr>
          <w:ilvl w:val="1"/>
          <w:numId w:val="13"/>
        </w:numPr>
      </w:pPr>
      <w:r>
        <w:t xml:space="preserve">The </w:t>
      </w:r>
      <w:r w:rsidR="00A32F7E">
        <w:t>upper</w:t>
      </w:r>
      <w:r>
        <w:t xml:space="preserve"> </w:t>
      </w:r>
      <w:r w:rsidR="00A32F7E">
        <w:t>center</w:t>
      </w:r>
      <w:r>
        <w:t xml:space="preserve"> of the screen will have a toolbar for various single-left-click buttons </w:t>
      </w:r>
      <w:r w:rsidR="00A32F7E">
        <w:t>(see Figure 4.6).</w:t>
      </w:r>
    </w:p>
    <w:p w:rsidR="00BA226B" w:rsidRDefault="00BA226B" w:rsidP="00BA226B">
      <w:pPr>
        <w:pStyle w:val="ListParagraph"/>
        <w:numPr>
          <w:ilvl w:val="1"/>
          <w:numId w:val="13"/>
        </w:numPr>
      </w:pPr>
      <w:r>
        <w:t xml:space="preserve">The window will be a </w:t>
      </w:r>
      <w:r w:rsidR="00CF5D8A">
        <w:t xml:space="preserve">viewpoint </w:t>
      </w:r>
      <w:r>
        <w:t>centered on the rocket on all times</w:t>
      </w:r>
      <w:r w:rsidR="00CF5D8A">
        <w:t>, like a camera fil</w:t>
      </w:r>
      <w:r w:rsidR="00CF5D8A">
        <w:t>m</w:t>
      </w:r>
      <w:r w:rsidR="00CF5D8A">
        <w:t>ing it from afar,</w:t>
      </w:r>
      <w:r>
        <w:t xml:space="preserve"> while the entire level does not have to fit on the screen.</w:t>
      </w:r>
    </w:p>
    <w:p w:rsidR="00BA226B" w:rsidRPr="002A629B" w:rsidRDefault="00C255DF" w:rsidP="00BA226B">
      <w:pPr>
        <w:pStyle w:val="ListParagraph"/>
        <w:numPr>
          <w:ilvl w:val="1"/>
          <w:numId w:val="13"/>
        </w:numPr>
        <w:rPr>
          <w:highlight w:val="yellow"/>
        </w:rPr>
      </w:pPr>
      <w:r>
        <w:t xml:space="preserve">The </w:t>
      </w:r>
      <w:r w:rsidR="00BD227D">
        <w:t>viewpoint</w:t>
      </w:r>
      <w:r w:rsidR="00D9263A">
        <w:t xml:space="preserve"> will have 2 or </w:t>
      </w:r>
      <w:r>
        <w:t>3 zoom settings, each centered on the rocket.</w:t>
      </w:r>
      <w:r w:rsidR="008A3887">
        <w:t xml:space="preserve"> </w:t>
      </w:r>
      <w:r w:rsidR="00CF5D8A">
        <w:t>The [+] and [-] keys, or scrolling the mouse wheel up or down would zoom in or out, respectiv</w:t>
      </w:r>
      <w:r w:rsidR="00CF5D8A">
        <w:t>e</w:t>
      </w:r>
      <w:r w:rsidR="00CF5D8A">
        <w:t>ly.</w:t>
      </w:r>
    </w:p>
    <w:p w:rsidR="007F6649" w:rsidRDefault="007F6649" w:rsidP="00BA226B">
      <w:pPr>
        <w:pStyle w:val="ListParagraph"/>
        <w:numPr>
          <w:ilvl w:val="1"/>
          <w:numId w:val="13"/>
        </w:numPr>
      </w:pPr>
      <w:r>
        <w:t>The button to toggle the overlay to display forces</w:t>
      </w:r>
      <w:r w:rsidR="00CF5D8A">
        <w:t xml:space="preserve"> (right)</w:t>
      </w:r>
      <w:r w:rsidR="0040691E">
        <w:t>, as well as the one to calculate and display the</w:t>
      </w:r>
      <w:r>
        <w:t xml:space="preserve"> </w:t>
      </w:r>
      <w:r w:rsidR="0040691E">
        <w:t xml:space="preserve">rocket’s trajectory </w:t>
      </w:r>
      <w:r w:rsidR="00CF5D8A">
        <w:t xml:space="preserve">(center) </w:t>
      </w:r>
      <w:r>
        <w:t xml:space="preserve">will </w:t>
      </w:r>
      <w:r w:rsidR="00CF5D8A">
        <w:t>be on the top center part of the screen (see Figure 4.6)</w:t>
      </w:r>
      <w:r>
        <w:t>.</w:t>
      </w:r>
    </w:p>
    <w:p w:rsidR="00CF5D8A" w:rsidRDefault="00CF5D8A" w:rsidP="00BA226B">
      <w:pPr>
        <w:pStyle w:val="ListParagraph"/>
        <w:numPr>
          <w:ilvl w:val="1"/>
          <w:numId w:val="13"/>
        </w:numPr>
      </w:pPr>
      <w:r>
        <w:t>The player is able to view again the information windows at the start of a level by clic</w:t>
      </w:r>
      <w:r>
        <w:t>k</w:t>
      </w:r>
      <w:r>
        <w:t>ing on the “?” button on the upper center (left) part of the screen (see Figure 4.6).</w:t>
      </w:r>
    </w:p>
    <w:p w:rsidR="001619C1" w:rsidRDefault="001619C1" w:rsidP="00BA226B">
      <w:pPr>
        <w:pStyle w:val="ListParagraph"/>
        <w:numPr>
          <w:ilvl w:val="1"/>
          <w:numId w:val="13"/>
        </w:numPr>
      </w:pPr>
      <w:r>
        <w:lastRenderedPageBreak/>
        <w:t xml:space="preserve">Trajectory estimations </w:t>
      </w:r>
      <w:r w:rsidR="00BC7C72">
        <w:t>are</w:t>
      </w:r>
      <w:r>
        <w:t xml:space="preserve"> shown via patched conics</w:t>
      </w:r>
      <w:r w:rsidR="00CF5D8A">
        <w:t xml:space="preserve"> </w:t>
      </w:r>
      <w:r w:rsidR="00BC7C72">
        <w:t>(like the example on Figure 4.6)</w:t>
      </w:r>
      <w:r>
        <w:t>.</w:t>
      </w:r>
    </w:p>
    <w:p w:rsidR="00524873" w:rsidRDefault="00524873" w:rsidP="00524873">
      <w:pPr>
        <w:pStyle w:val="ListParagraph"/>
        <w:numPr>
          <w:ilvl w:val="1"/>
          <w:numId w:val="13"/>
        </w:numPr>
      </w:pPr>
      <w:r>
        <w:t xml:space="preserve">Pressing “Esc” will open the pause menu, which offers single-left-click buttons for </w:t>
      </w:r>
      <w:r w:rsidR="005C1E48">
        <w:t>r</w:t>
      </w:r>
      <w:r w:rsidR="005C1E48">
        <w:t>e</w:t>
      </w:r>
      <w:r w:rsidR="005C1E48">
        <w:t>suming the game</w:t>
      </w:r>
      <w:r>
        <w:t xml:space="preserve">, </w:t>
      </w:r>
      <w:r w:rsidR="005C1E48">
        <w:t>displaying an options menu</w:t>
      </w:r>
      <w:r w:rsidR="0012324E">
        <w:t>,</w:t>
      </w:r>
      <w:r w:rsidR="005C1E48">
        <w:t xml:space="preserve"> </w:t>
      </w:r>
      <w:r>
        <w:t xml:space="preserve">returning to the </w:t>
      </w:r>
      <w:r w:rsidR="005C1E48">
        <w:t>Level Selection Screen, or restarting the level</w:t>
      </w:r>
      <w:r>
        <w:t>.</w:t>
      </w:r>
    </w:p>
    <w:p w:rsidR="005C1E48" w:rsidRDefault="005C1E48" w:rsidP="00524873">
      <w:pPr>
        <w:pStyle w:val="ListParagraph"/>
        <w:numPr>
          <w:ilvl w:val="1"/>
          <w:numId w:val="13"/>
        </w:numPr>
      </w:pPr>
      <w:r>
        <w:t>The options accessed via single-left-click buttons would be: toggle screen size (if i</w:t>
      </w:r>
      <w:r>
        <w:t>m</w:t>
      </w:r>
      <w:r>
        <w:t xml:space="preserve">plemented), music on/off (if implemented), sounds on/off (if implemented), back to </w:t>
      </w:r>
      <w:r w:rsidR="0012324E">
        <w:t xml:space="preserve">pause </w:t>
      </w:r>
      <w:r>
        <w:t>menu.</w:t>
      </w:r>
    </w:p>
    <w:p w:rsidR="00576540" w:rsidRDefault="00576540" w:rsidP="00576540">
      <w:pPr>
        <w:pStyle w:val="ListParagraph"/>
        <w:numPr>
          <w:ilvl w:val="1"/>
          <w:numId w:val="13"/>
        </w:numPr>
      </w:pPr>
      <w:r>
        <w:t>Additional text will appear as pop-up windows with single-left-click buttons on them to close them.</w:t>
      </w:r>
    </w:p>
    <w:p w:rsidR="00BC446C" w:rsidRDefault="00BC446C" w:rsidP="00BC446C">
      <w:pPr>
        <w:pStyle w:val="ListParagraph"/>
        <w:ind w:left="1080"/>
      </w:pPr>
      <w:r>
        <w:rPr>
          <w:noProof/>
          <w:lang w:eastAsia="en-US"/>
        </w:rPr>
        <w:drawing>
          <wp:inline distT="0" distB="0" distL="0" distR="0">
            <wp:extent cx="6120130" cy="3825081"/>
            <wp:effectExtent l="19050" t="0" r="0" b="0"/>
            <wp:docPr id="25" name="Picture 25" descr="C:\Users\user\Desktop\Uni\Semester 2\CS102\Project\UI pics\UI Stuff\Sl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Uni\Semester 2\CS102\Project\UI pics\UI Stuff\Slide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6C" w:rsidRDefault="00BC446C" w:rsidP="00BC446C">
      <w:pPr>
        <w:pStyle w:val="ListParagraph"/>
        <w:ind w:left="1080"/>
      </w:pPr>
      <w:r>
        <w:rPr>
          <w:noProof/>
          <w:lang w:eastAsia="en-US"/>
        </w:rPr>
      </w:r>
      <w:r>
        <w:pict>
          <v:shape id="_x0000_s1032" type="#_x0000_t202" style="width:482.85pt;height:23.8pt;mso-position-horizontal-relative:char;mso-position-vertical-relative:line" strokecolor="black [3213]">
            <v:textbox style="mso-next-textbox:#_x0000_s1032" inset="0,0,0,0">
              <w:txbxContent>
                <w:p w:rsidR="005717E6" w:rsidRPr="006F15A3" w:rsidRDefault="005717E6" w:rsidP="00BC446C">
                  <w:pPr>
                    <w:ind w:left="0"/>
                    <w:jc w:val="center"/>
                  </w:pPr>
                  <w:r w:rsidRPr="006F15A3">
                    <w:t>Figure 4.</w:t>
                  </w:r>
                  <w:r>
                    <w:t>6</w:t>
                  </w:r>
                  <w:r w:rsidRPr="006F15A3">
                    <w:t xml:space="preserve">: </w:t>
                  </w:r>
                  <w:r>
                    <w:t>In-Game Screen</w:t>
                  </w:r>
                  <w:r w:rsidRPr="006F15A3">
                    <w:t xml:space="preserve"> (Made on </w:t>
                  </w:r>
                  <w:r>
                    <w:rPr>
                      <w:i/>
                    </w:rPr>
                    <w:t>Microsoft PowerPoint</w:t>
                  </w:r>
                  <w:r w:rsidRPr="006F15A3"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524873" w:rsidRDefault="003A5557" w:rsidP="00B052FB">
      <w:pPr>
        <w:pStyle w:val="Heading2"/>
      </w:pPr>
      <w:r>
        <w:t>Cut scenes</w:t>
      </w:r>
    </w:p>
    <w:p w:rsidR="003A5557" w:rsidRDefault="003A5557" w:rsidP="003A5557">
      <w:pPr>
        <w:pStyle w:val="ListParagraph"/>
        <w:numPr>
          <w:ilvl w:val="1"/>
          <w:numId w:val="13"/>
        </w:numPr>
      </w:pPr>
      <w:r>
        <w:t xml:space="preserve">The cut scenes are expected to be less than </w:t>
      </w:r>
      <w:r w:rsidR="007D0E50">
        <w:t>3</w:t>
      </w:r>
      <w:r>
        <w:t xml:space="preserve">0 seconds long and users will be shown and given the option to skip them using </w:t>
      </w:r>
      <w:r w:rsidR="00846F39">
        <w:t>any key (</w:t>
      </w:r>
      <w:r w:rsidR="00BC446C">
        <w:t>s</w:t>
      </w:r>
      <w:r w:rsidR="00846F39">
        <w:t>ee Figure 4.7)</w:t>
      </w:r>
      <w:r>
        <w:t>.</w:t>
      </w:r>
    </w:p>
    <w:p w:rsidR="00604D59" w:rsidRDefault="00846F39" w:rsidP="003A5557">
      <w:pPr>
        <w:pStyle w:val="ListParagraph"/>
        <w:numPr>
          <w:ilvl w:val="1"/>
          <w:numId w:val="13"/>
        </w:numPr>
      </w:pPr>
      <w:r>
        <w:t>Any d</w:t>
      </w:r>
      <w:r w:rsidR="00604D59">
        <w:t>ialogue will appear in speech bubbles.</w:t>
      </w:r>
    </w:p>
    <w:p w:rsidR="00604D59" w:rsidRDefault="00604D59" w:rsidP="003A5557">
      <w:pPr>
        <w:pStyle w:val="ListParagraph"/>
        <w:numPr>
          <w:ilvl w:val="1"/>
          <w:numId w:val="13"/>
        </w:numPr>
      </w:pPr>
      <w:r>
        <w:t>The cut scenes may proceed as comic panels or basic animations.</w:t>
      </w:r>
    </w:p>
    <w:p w:rsidR="00846F39" w:rsidRDefault="003104E2" w:rsidP="00846F39">
      <w:pPr>
        <w:pStyle w:val="ListParagraph"/>
        <w:ind w:left="1080"/>
      </w:pPr>
      <w:r>
        <w:rPr>
          <w:noProof/>
          <w:lang w:eastAsia="en-US"/>
        </w:rPr>
        <w:lastRenderedPageBreak/>
        <w:drawing>
          <wp:inline distT="0" distB="0" distL="0" distR="0">
            <wp:extent cx="6120493" cy="3722914"/>
            <wp:effectExtent l="19050" t="19050" r="13607" b="10886"/>
            <wp:docPr id="20" name="Picture 20" descr="C:\Users\user\Downloads\.temp custom folder\cutscene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.temp custom folder\cutscene_0000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-3797" b="-4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93" cy="3722914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4E2" w:rsidRDefault="003104E2" w:rsidP="00710FA1">
      <w:pPr>
        <w:pStyle w:val="ListParagraph"/>
        <w:ind w:left="1080"/>
      </w:pPr>
      <w:r>
        <w:rPr>
          <w:noProof/>
          <w:lang w:eastAsia="en-US"/>
        </w:rPr>
      </w:r>
      <w:r>
        <w:pict>
          <v:shape id="_x0000_s1030" type="#_x0000_t202" style="width:482.85pt;height:23.8pt;mso-position-horizontal-relative:char;mso-position-vertical-relative:line" strokecolor="black [3213]">
            <v:textbox style="mso-next-textbox:#_x0000_s1030" inset="0,0,0,0">
              <w:txbxContent>
                <w:p w:rsidR="005717E6" w:rsidRPr="006F15A3" w:rsidRDefault="005717E6" w:rsidP="003104E2">
                  <w:pPr>
                    <w:ind w:left="0"/>
                    <w:jc w:val="center"/>
                  </w:pPr>
                  <w:r w:rsidRPr="006F15A3">
                    <w:t>Figure 4.</w:t>
                  </w:r>
                  <w:r>
                    <w:t>7</w:t>
                  </w:r>
                  <w:r w:rsidRPr="006F15A3">
                    <w:t xml:space="preserve">: </w:t>
                  </w:r>
                  <w:r>
                    <w:t>Sample Cut Scene</w:t>
                  </w:r>
                  <w:r w:rsidRPr="006F15A3">
                    <w:t xml:space="preserve"> (Made on </w:t>
                  </w:r>
                  <w:r w:rsidRPr="006F15A3">
                    <w:rPr>
                      <w:i/>
                    </w:rPr>
                    <w:t xml:space="preserve">Adobe </w:t>
                  </w:r>
                  <w:proofErr w:type="gramStart"/>
                  <w:r w:rsidRPr="006F15A3">
                    <w:rPr>
                      <w:i/>
                    </w:rPr>
                    <w:t>After</w:t>
                  </w:r>
                  <w:proofErr w:type="gramEnd"/>
                  <w:r w:rsidRPr="006F15A3">
                    <w:rPr>
                      <w:i/>
                    </w:rPr>
                    <w:t xml:space="preserve"> Effects</w:t>
                  </w:r>
                  <w:r w:rsidRPr="006F15A3"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9650E7" w:rsidRDefault="009650E7" w:rsidP="00B052FB">
      <w:pPr>
        <w:pStyle w:val="Heading2"/>
      </w:pPr>
      <w:r>
        <w:t>Pre-</w:t>
      </w:r>
      <w:r w:rsidR="008A527A">
        <w:t>L</w:t>
      </w:r>
      <w:r>
        <w:t xml:space="preserve">aunch </w:t>
      </w:r>
      <w:r w:rsidR="008A527A">
        <w:t>W</w:t>
      </w:r>
      <w:r>
        <w:t>indow</w:t>
      </w:r>
      <w:r w:rsidR="002A4529">
        <w:t xml:space="preserve"> (if implemented)</w:t>
      </w:r>
    </w:p>
    <w:p w:rsidR="0012324E" w:rsidRDefault="0012324E" w:rsidP="0012324E">
      <w:pPr>
        <w:pStyle w:val="ListParagraph"/>
        <w:numPr>
          <w:ilvl w:val="1"/>
          <w:numId w:val="13"/>
        </w:numPr>
      </w:pPr>
      <w:r>
        <w:t>Pressing “Esc” will open the pause menu, which offers single-left-click buttons for r</w:t>
      </w:r>
      <w:r>
        <w:t>e</w:t>
      </w:r>
      <w:r>
        <w:t>suming the game, displaying an options menu or returning to the Level Selection Screen.</w:t>
      </w:r>
    </w:p>
    <w:p w:rsidR="0012324E" w:rsidRDefault="0012324E" w:rsidP="0012324E">
      <w:pPr>
        <w:pStyle w:val="ListParagraph"/>
        <w:numPr>
          <w:ilvl w:val="1"/>
          <w:numId w:val="13"/>
        </w:numPr>
      </w:pPr>
      <w:r>
        <w:t>The options accessed via single-left-click buttons would be: toggle screen size (if i</w:t>
      </w:r>
      <w:r>
        <w:t>m</w:t>
      </w:r>
      <w:r>
        <w:t>plemented), music on/off (if implemented), sounds on/off (if implemented), back to pause menu.</w:t>
      </w:r>
    </w:p>
    <w:p w:rsidR="00576540" w:rsidRDefault="00576540" w:rsidP="002A4529">
      <w:pPr>
        <w:pStyle w:val="ListParagraph"/>
        <w:numPr>
          <w:ilvl w:val="1"/>
          <w:numId w:val="13"/>
        </w:numPr>
      </w:pPr>
      <w:r>
        <w:t xml:space="preserve">Horizontal sliders arranged in a vertical list will be on the left side of the screen, with which the player adjusts values such as the amount of </w:t>
      </w:r>
      <w:r w:rsidR="0012324E">
        <w:t xml:space="preserve">life support </w:t>
      </w:r>
      <w:r>
        <w:t>resources to pack</w:t>
      </w:r>
      <w:r w:rsidR="0012324E">
        <w:t>, or fuel, or a choice of engine (see Figure 4.8)</w:t>
      </w:r>
      <w:r>
        <w:t>.</w:t>
      </w:r>
    </w:p>
    <w:p w:rsidR="0012324E" w:rsidRDefault="0012324E" w:rsidP="0012324E">
      <w:pPr>
        <w:pStyle w:val="ListParagraph"/>
        <w:numPr>
          <w:ilvl w:val="1"/>
          <w:numId w:val="13"/>
        </w:numPr>
      </w:pPr>
      <w:r>
        <w:t>Other horizontal sliders arranged in a vertical list will be on the lower left side of the screen, with which the player adjusts values for launch thrust and angle (see Figure 4.8).</w:t>
      </w:r>
    </w:p>
    <w:p w:rsidR="00131CD1" w:rsidRDefault="008A30E3" w:rsidP="00131CD1">
      <w:pPr>
        <w:pStyle w:val="ListParagraph"/>
        <w:numPr>
          <w:ilvl w:val="1"/>
          <w:numId w:val="13"/>
        </w:numPr>
      </w:pPr>
      <w:r>
        <w:t>A large single-left-click launch button</w:t>
      </w:r>
      <w:r w:rsidR="000C1A00">
        <w:t>,</w:t>
      </w:r>
      <w:r>
        <w:t xml:space="preserve"> </w:t>
      </w:r>
      <w:r w:rsidR="000C1A00">
        <w:t xml:space="preserve">titled “Ready”, </w:t>
      </w:r>
      <w:r>
        <w:t xml:space="preserve">in the </w:t>
      </w:r>
      <w:r w:rsidR="0012324E">
        <w:t>lower right part</w:t>
      </w:r>
      <w:r>
        <w:t xml:space="preserve"> of the scree</w:t>
      </w:r>
      <w:r w:rsidR="0012324E">
        <w:t>n</w:t>
      </w:r>
      <w:r w:rsidR="000C1A00">
        <w:t>,</w:t>
      </w:r>
      <w:r w:rsidR="0012324E">
        <w:t xml:space="preserve"> will start a launch cut scene that (if the launch is successful) links straight to the In-Game Screen</w:t>
      </w:r>
      <w:r w:rsidR="000C1A00">
        <w:t>. Otherwise, an explanation will be displayed about the failed launch and the player will try to configure the rocket again</w:t>
      </w:r>
      <w:r w:rsidR="005038F6">
        <w:t xml:space="preserve"> (see Figure 4.8)</w:t>
      </w:r>
      <w:r w:rsidR="000C1A00">
        <w:t>.</w:t>
      </w:r>
    </w:p>
    <w:p w:rsidR="005038F6" w:rsidRDefault="005038F6" w:rsidP="00131CD1">
      <w:pPr>
        <w:pStyle w:val="ListParagraph"/>
        <w:numPr>
          <w:ilvl w:val="1"/>
          <w:numId w:val="13"/>
        </w:numPr>
      </w:pPr>
      <w:r>
        <w:t>A picture of the rocket equipped with the current configuration will be displayed on the right part of the screen (see Figure 4.8, currently labeled “&lt;IMAGE&gt;”).</w:t>
      </w:r>
    </w:p>
    <w:p w:rsidR="005C1E48" w:rsidRDefault="005C1E48" w:rsidP="005C1E48">
      <w:r>
        <w:rPr>
          <w:noProof/>
          <w:lang w:eastAsia="en-US"/>
        </w:rPr>
        <w:lastRenderedPageBreak/>
        <w:drawing>
          <wp:inline distT="0" distB="0" distL="0" distR="0">
            <wp:extent cx="6120130" cy="3825081"/>
            <wp:effectExtent l="19050" t="0" r="0" b="0"/>
            <wp:docPr id="28" name="Picture 28" descr="C:\Users\user\Desktop\Uni\Semester 2\CS102\Project\UI pics\UI Stuff\Sli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Uni\Semester 2\CS102\Project\UI pics\UI Stuff\Slide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477" w:rsidRDefault="005C1E48" w:rsidP="005C1E48">
      <w:r>
        <w:rPr>
          <w:noProof/>
          <w:lang w:eastAsia="en-US"/>
        </w:rPr>
      </w:r>
      <w:r>
        <w:pict>
          <v:shape id="_x0000_s1035" type="#_x0000_t202" style="width:482.85pt;height:23.8pt;mso-position-horizontal-relative:char;mso-position-vertical-relative:line" strokecolor="black [3213]">
            <v:textbox style="mso-next-textbox:#_x0000_s1035" inset="0,0,0,0">
              <w:txbxContent>
                <w:p w:rsidR="005717E6" w:rsidRPr="006F15A3" w:rsidRDefault="005717E6" w:rsidP="005C1E48">
                  <w:pPr>
                    <w:ind w:left="0"/>
                    <w:jc w:val="center"/>
                  </w:pPr>
                  <w:r w:rsidRPr="006F15A3">
                    <w:t>Figure 4.</w:t>
                  </w:r>
                  <w:r>
                    <w:t>8</w:t>
                  </w:r>
                  <w:r w:rsidRPr="006F15A3">
                    <w:t xml:space="preserve">: </w:t>
                  </w:r>
                  <w:r>
                    <w:t>Pre-Launch Window</w:t>
                  </w:r>
                  <w:r w:rsidRPr="006F15A3">
                    <w:t xml:space="preserve"> (</w:t>
                  </w:r>
                  <w:r>
                    <w:t xml:space="preserve">Possible Concept, </w:t>
                  </w:r>
                  <w:r w:rsidRPr="006F15A3">
                    <w:t xml:space="preserve">Made on </w:t>
                  </w:r>
                  <w:r>
                    <w:rPr>
                      <w:i/>
                    </w:rPr>
                    <w:t>Microsoft PowerPoint</w:t>
                  </w:r>
                  <w:r w:rsidRPr="006F15A3"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12324E" w:rsidRDefault="0012324E" w:rsidP="005C1E48"/>
    <w:p w:rsidR="00BC243D" w:rsidRDefault="00BB0C05" w:rsidP="00A70C20">
      <w:pPr>
        <w:pStyle w:val="Heading1"/>
      </w:pPr>
      <w:r>
        <w:t>Conclusion &amp; Reflections</w:t>
      </w:r>
    </w:p>
    <w:p w:rsidR="00B10848" w:rsidRDefault="0018748F" w:rsidP="00972511">
      <w:pPr>
        <w:ind w:firstLine="153"/>
      </w:pPr>
      <w:r>
        <w:t>This report</w:t>
      </w:r>
      <w:r w:rsidR="00FF5854">
        <w:t xml:space="preserve"> </w:t>
      </w:r>
      <w:r w:rsidR="00B4796A">
        <w:t>describes</w:t>
      </w:r>
      <w:r w:rsidR="00FF5854">
        <w:t xml:space="preserve"> the motives for designing this game</w:t>
      </w:r>
      <w:r w:rsidR="0036001B">
        <w:t>, which are making it easier to learn orbital mechanics and other real world physics concepts related to space travel</w:t>
      </w:r>
      <w:r w:rsidR="00D96998">
        <w:t>,</w:t>
      </w:r>
      <w:r w:rsidR="0036001B">
        <w:t xml:space="preserve"> as well as increasing public interest in</w:t>
      </w:r>
      <w:r w:rsidR="00D96998">
        <w:t xml:space="preserve"> space travel because it is an integral part of the future. The r</w:t>
      </w:r>
      <w:r w:rsidR="00D96998">
        <w:t>e</w:t>
      </w:r>
      <w:r w:rsidR="00D96998">
        <w:t>port</w:t>
      </w:r>
      <w:r w:rsidR="001619C1">
        <w:t xml:space="preserve"> </w:t>
      </w:r>
      <w:r w:rsidR="00520261">
        <w:t xml:space="preserve">outlines all the </w:t>
      </w:r>
      <w:r w:rsidR="000D2927">
        <w:t>planned</w:t>
      </w:r>
      <w:r w:rsidR="00520261">
        <w:t xml:space="preserve"> features</w:t>
      </w:r>
      <w:r w:rsidR="000D2927">
        <w:t xml:space="preserve"> for the game and introduces its user interface with suff</w:t>
      </w:r>
      <w:r w:rsidR="000D2927">
        <w:t>i</w:t>
      </w:r>
      <w:r w:rsidR="000D2927">
        <w:t xml:space="preserve">cient detail to </w:t>
      </w:r>
      <w:r w:rsidR="001F7F41">
        <w:t>estimate the player’s overall experience.</w:t>
      </w:r>
      <w:r w:rsidR="0001294D">
        <w:t xml:space="preserve"> Additionally, the report highlights e</w:t>
      </w:r>
      <w:r w:rsidR="0001294D">
        <w:t>x</w:t>
      </w:r>
      <w:r w:rsidR="0001294D">
        <w:t>isting games with similar purposes and features to show the feasibility and desirability of this project.</w:t>
      </w:r>
      <w:r w:rsidR="00B10848">
        <w:t xml:space="preserve"> </w:t>
      </w:r>
    </w:p>
    <w:p w:rsidR="0018748F" w:rsidRDefault="00B10848" w:rsidP="00972511">
      <w:pPr>
        <w:ind w:firstLine="153"/>
      </w:pPr>
      <w:r>
        <w:t xml:space="preserve">Assuming </w:t>
      </w:r>
      <w:r w:rsidR="005B65AF">
        <w:t xml:space="preserve">that </w:t>
      </w:r>
      <w:r>
        <w:t>the core and desirable features are successfully implemented, upon comple</w:t>
      </w:r>
      <w:r>
        <w:t>t</w:t>
      </w:r>
      <w:r>
        <w:t xml:space="preserve">ing the game, all players are expected to have increased familiarity with and </w:t>
      </w:r>
      <w:r w:rsidR="008A1E22">
        <w:t>competence</w:t>
      </w:r>
      <w:r>
        <w:t xml:space="preserve"> in several principles of space flight</w:t>
      </w:r>
      <w:r w:rsidR="009D1C4A">
        <w:t xml:space="preserve"> and gravitation</w:t>
      </w:r>
      <w:r w:rsidR="008A1E22">
        <w:t>. The game is also projected to be an ente</w:t>
      </w:r>
      <w:r w:rsidR="008A1E22">
        <w:t>r</w:t>
      </w:r>
      <w:r w:rsidR="008A1E22">
        <w:t>taining experience</w:t>
      </w:r>
      <w:r w:rsidR="00A01E3F">
        <w:t xml:space="preserve"> for the player that may kindle their interest in space flight</w:t>
      </w:r>
      <w:r w:rsidR="008A1E22">
        <w:t>.</w:t>
      </w:r>
    </w:p>
    <w:p w:rsidR="00200477" w:rsidRDefault="00200477" w:rsidP="00200477"/>
    <w:p w:rsidR="00A70C20" w:rsidRDefault="00BB0C05" w:rsidP="00A70C20">
      <w:pPr>
        <w:pStyle w:val="Heading1"/>
      </w:pPr>
      <w:r>
        <w:t>References</w:t>
      </w:r>
      <w:r w:rsidR="005D6C23">
        <w:t xml:space="preserve"> &amp; Found Research Material</w:t>
      </w:r>
    </w:p>
    <w:p w:rsidR="005D6C23" w:rsidRDefault="00715DD7" w:rsidP="005D6C23">
      <w:pPr>
        <w:pStyle w:val="Heading2"/>
        <w:rPr>
          <w:lang w:val="en-GB"/>
        </w:rPr>
      </w:pPr>
      <w:r>
        <w:rPr>
          <w:lang w:val="en-GB"/>
        </w:rPr>
        <w:t>References</w:t>
      </w:r>
    </w:p>
    <w:p w:rsidR="000369A3" w:rsidRDefault="000369A3" w:rsidP="00F83CDB">
      <w:pPr>
        <w:pStyle w:val="ListParagraph"/>
        <w:numPr>
          <w:ilvl w:val="0"/>
          <w:numId w:val="16"/>
        </w:numPr>
        <w:jc w:val="left"/>
        <w:rPr>
          <w:lang w:val="en-GB"/>
        </w:rPr>
      </w:pPr>
      <w:proofErr w:type="spellStart"/>
      <w:r w:rsidRPr="000369A3">
        <w:rPr>
          <w:lang w:val="en-GB"/>
        </w:rPr>
        <w:t>McKelvey</w:t>
      </w:r>
      <w:proofErr w:type="spellEnd"/>
      <w:r>
        <w:rPr>
          <w:lang w:val="en-GB"/>
        </w:rPr>
        <w:t xml:space="preserve">, </w:t>
      </w:r>
      <w:r w:rsidRPr="000369A3">
        <w:rPr>
          <w:lang w:val="en-GB"/>
        </w:rPr>
        <w:t>C. (2015, June 18). Why this indie video game sensation caught NASA's a</w:t>
      </w:r>
      <w:r w:rsidRPr="000369A3">
        <w:rPr>
          <w:lang w:val="en-GB"/>
        </w:rPr>
        <w:t>t</w:t>
      </w:r>
      <w:r w:rsidRPr="000369A3">
        <w:rPr>
          <w:lang w:val="en-GB"/>
        </w:rPr>
        <w:t>tention. Retrieved March 12, 2016, from http://theweek.com/articles/560370/why-thisindie-video-game-sensation-caught-nasas-attention</w:t>
      </w:r>
    </w:p>
    <w:p w:rsidR="00715DD7" w:rsidRDefault="003636E5" w:rsidP="00F83CDB">
      <w:pPr>
        <w:pStyle w:val="ListParagraph"/>
        <w:numPr>
          <w:ilvl w:val="0"/>
          <w:numId w:val="16"/>
        </w:numPr>
        <w:jc w:val="left"/>
        <w:rPr>
          <w:lang w:val="en-GB"/>
        </w:rPr>
      </w:pPr>
      <w:r w:rsidRPr="003636E5">
        <w:rPr>
          <w:lang w:val="en-GB"/>
        </w:rPr>
        <w:t xml:space="preserve">Wikipedia. (2016, February 27). </w:t>
      </w:r>
      <w:r w:rsidRPr="003636E5">
        <w:rPr>
          <w:i/>
          <w:lang w:val="en-GB"/>
        </w:rPr>
        <w:t>Kerbal Space Program</w:t>
      </w:r>
      <w:r w:rsidRPr="003636E5">
        <w:rPr>
          <w:lang w:val="en-GB"/>
        </w:rPr>
        <w:t>. Retrieved February 2</w:t>
      </w:r>
      <w:r>
        <w:rPr>
          <w:lang w:val="en-GB"/>
        </w:rPr>
        <w:t>7</w:t>
      </w:r>
      <w:r w:rsidRPr="003636E5">
        <w:rPr>
          <w:lang w:val="en-GB"/>
        </w:rPr>
        <w:t xml:space="preserve">, 2016, from </w:t>
      </w:r>
      <w:r w:rsidRPr="00161A12">
        <w:rPr>
          <w:lang w:val="en-GB"/>
        </w:rPr>
        <w:t>https://en.wikipedia.org/wiki/Kerbal_Space_Program</w:t>
      </w:r>
    </w:p>
    <w:p w:rsidR="003636E5" w:rsidRDefault="00F47D73" w:rsidP="00F83CDB">
      <w:pPr>
        <w:pStyle w:val="ListParagraph"/>
        <w:numPr>
          <w:ilvl w:val="0"/>
          <w:numId w:val="16"/>
        </w:numPr>
        <w:jc w:val="left"/>
        <w:rPr>
          <w:lang w:val="en-GB"/>
        </w:rPr>
      </w:pPr>
      <w:r w:rsidRPr="00F47D73">
        <w:rPr>
          <w:lang w:val="en-GB"/>
        </w:rPr>
        <w:t xml:space="preserve">Barbarian Games. (2012, October 04). Into Space 2. Retrieved February 28, 2016, from </w:t>
      </w:r>
      <w:r w:rsidRPr="00161A12">
        <w:rPr>
          <w:lang w:val="en-GB"/>
        </w:rPr>
        <w:t>http://www.kongregate.com/games/BarbarianGames/into-space-2</w:t>
      </w:r>
    </w:p>
    <w:p w:rsidR="003636E5" w:rsidRPr="003636E5" w:rsidRDefault="003636E5" w:rsidP="00F83CDB">
      <w:pPr>
        <w:pStyle w:val="ListParagraph"/>
        <w:numPr>
          <w:ilvl w:val="0"/>
          <w:numId w:val="16"/>
        </w:numPr>
        <w:jc w:val="left"/>
        <w:rPr>
          <w:lang w:val="en-GB"/>
        </w:rPr>
      </w:pPr>
      <w:r w:rsidRPr="003636E5">
        <w:rPr>
          <w:lang w:val="en-GB"/>
        </w:rPr>
        <w:t xml:space="preserve">Wikipedia. (2016, </w:t>
      </w:r>
      <w:r>
        <w:rPr>
          <w:lang w:val="en-GB"/>
        </w:rPr>
        <w:t>January</w:t>
      </w:r>
      <w:r w:rsidRPr="003636E5">
        <w:rPr>
          <w:lang w:val="en-GB"/>
        </w:rPr>
        <w:t xml:space="preserve"> 2</w:t>
      </w:r>
      <w:r>
        <w:rPr>
          <w:lang w:val="en-GB"/>
        </w:rPr>
        <w:t>3</w:t>
      </w:r>
      <w:r w:rsidRPr="003636E5">
        <w:rPr>
          <w:lang w:val="en-GB"/>
        </w:rPr>
        <w:t xml:space="preserve">). </w:t>
      </w:r>
      <w:r w:rsidRPr="003636E5">
        <w:rPr>
          <w:i/>
          <w:lang w:val="en-GB"/>
        </w:rPr>
        <w:t>Angry Birds Space</w:t>
      </w:r>
      <w:r w:rsidRPr="003636E5">
        <w:rPr>
          <w:lang w:val="en-GB"/>
        </w:rPr>
        <w:t>. Retrieved February 2</w:t>
      </w:r>
      <w:r>
        <w:rPr>
          <w:lang w:val="en-GB"/>
        </w:rPr>
        <w:t>7</w:t>
      </w:r>
      <w:r w:rsidRPr="003636E5">
        <w:rPr>
          <w:lang w:val="en-GB"/>
        </w:rPr>
        <w:t xml:space="preserve">, 2016, from </w:t>
      </w:r>
      <w:r w:rsidRPr="00161A12">
        <w:rPr>
          <w:lang w:val="en-GB"/>
        </w:rPr>
        <w:t>https://en.wikipedia.org/wiki/Angry_Birds_Space</w:t>
      </w:r>
      <w:r>
        <w:rPr>
          <w:lang w:val="en-GB"/>
        </w:rPr>
        <w:t xml:space="preserve"> </w:t>
      </w:r>
    </w:p>
    <w:p w:rsidR="00715DD7" w:rsidRDefault="00B75461" w:rsidP="001905CE">
      <w:pPr>
        <w:pStyle w:val="ListParagraph"/>
        <w:numPr>
          <w:ilvl w:val="0"/>
          <w:numId w:val="16"/>
        </w:numPr>
        <w:rPr>
          <w:lang w:val="en-GB"/>
        </w:rPr>
      </w:pPr>
      <w:r w:rsidRPr="00B75461">
        <w:rPr>
          <w:lang w:val="en-GB"/>
        </w:rPr>
        <w:lastRenderedPageBreak/>
        <w:t xml:space="preserve">Harbour, J. S. (2012). </w:t>
      </w:r>
      <w:r w:rsidRPr="00B75461">
        <w:rPr>
          <w:i/>
          <w:lang w:val="en-GB"/>
        </w:rPr>
        <w:t>Beginning Java SE 6 Game</w:t>
      </w:r>
      <w:r>
        <w:rPr>
          <w:i/>
          <w:lang w:val="en-GB"/>
        </w:rPr>
        <w:t xml:space="preserve"> </w:t>
      </w:r>
      <w:r w:rsidRPr="00B75461">
        <w:rPr>
          <w:i/>
          <w:lang w:val="en-GB"/>
        </w:rPr>
        <w:t>Programming</w:t>
      </w:r>
      <w:r w:rsidRPr="00B75461">
        <w:rPr>
          <w:lang w:val="en-GB"/>
        </w:rPr>
        <w:t xml:space="preserve"> (Third Edition </w:t>
      </w:r>
      <w:proofErr w:type="gramStart"/>
      <w:r w:rsidRPr="00B75461">
        <w:rPr>
          <w:lang w:val="en-GB"/>
        </w:rPr>
        <w:t>ed</w:t>
      </w:r>
      <w:proofErr w:type="gramEnd"/>
      <w:r w:rsidRPr="00B75461">
        <w:rPr>
          <w:lang w:val="en-GB"/>
        </w:rPr>
        <w:t>.). Bo</w:t>
      </w:r>
      <w:r w:rsidRPr="00B75461">
        <w:rPr>
          <w:lang w:val="en-GB"/>
        </w:rPr>
        <w:t>s</w:t>
      </w:r>
      <w:r w:rsidRPr="00B75461">
        <w:rPr>
          <w:lang w:val="en-GB"/>
        </w:rPr>
        <w:t>ton, MA: Course Technology.</w:t>
      </w:r>
    </w:p>
    <w:p w:rsidR="00B75461" w:rsidRDefault="00B75461" w:rsidP="001905CE">
      <w:pPr>
        <w:pStyle w:val="ListParagraph"/>
        <w:numPr>
          <w:ilvl w:val="0"/>
          <w:numId w:val="16"/>
        </w:numPr>
        <w:rPr>
          <w:lang w:val="en-GB"/>
        </w:rPr>
      </w:pPr>
      <w:r w:rsidRPr="00B75461">
        <w:rPr>
          <w:lang w:val="en-GB"/>
        </w:rPr>
        <w:t>Rosenfeld Media. (2012, May 17). 10 tips for building a better game. Retrieved Febr</w:t>
      </w:r>
      <w:r w:rsidRPr="00B75461">
        <w:rPr>
          <w:lang w:val="en-GB"/>
        </w:rPr>
        <w:t>u</w:t>
      </w:r>
      <w:r w:rsidRPr="00B75461">
        <w:rPr>
          <w:lang w:val="en-GB"/>
        </w:rPr>
        <w:t xml:space="preserve">ary 23, 2016, from </w:t>
      </w:r>
      <w:r w:rsidRPr="00161A12">
        <w:rPr>
          <w:lang w:val="en-GB"/>
        </w:rPr>
        <w:t>http://www.creativebloq.com/inspiration/10-tips-building-better-game-5126304</w:t>
      </w:r>
    </w:p>
    <w:p w:rsidR="00200477" w:rsidRDefault="00200477" w:rsidP="00200477">
      <w:pPr>
        <w:pStyle w:val="ListParagraph"/>
        <w:ind w:left="1170"/>
        <w:rPr>
          <w:lang w:val="en-GB"/>
        </w:rPr>
      </w:pPr>
    </w:p>
    <w:p w:rsidR="009330B6" w:rsidRDefault="009330B6" w:rsidP="001905CE">
      <w:pPr>
        <w:pStyle w:val="ListParagraph"/>
        <w:numPr>
          <w:ilvl w:val="0"/>
          <w:numId w:val="16"/>
        </w:numPr>
        <w:rPr>
          <w:lang w:val="en-GB"/>
        </w:rPr>
      </w:pPr>
      <w:r w:rsidRPr="009330B6">
        <w:rPr>
          <w:lang w:val="en-GB"/>
        </w:rPr>
        <w:t xml:space="preserve">McMillen, E. (2009, December 30). Opinion: Indie Game Design Do-s and Don't-s: A Manifesto. Retrieved February 28, 2016, from </w:t>
      </w:r>
      <w:r w:rsidRPr="00161A12">
        <w:rPr>
          <w:lang w:val="en-GB"/>
        </w:rPr>
        <w:t>http://webcache.googleusercontent.com/search?q=cache:http://www.gamasutra.com/view/news/117521/Opinion_Indie_Game_Design_Dos_and_Donts_A_Manifesto.php&amp;gws_rd=cr&amp;ei=a8jSVoG0EYH5UN6ulsAE</w:t>
      </w:r>
    </w:p>
    <w:p w:rsidR="00EE50E5" w:rsidRDefault="00EE50E5" w:rsidP="001905CE">
      <w:pPr>
        <w:pStyle w:val="ListParagraph"/>
        <w:numPr>
          <w:ilvl w:val="0"/>
          <w:numId w:val="16"/>
        </w:numPr>
        <w:rPr>
          <w:lang w:val="en-GB"/>
        </w:rPr>
      </w:pPr>
      <w:r w:rsidRPr="00EE50E5">
        <w:rPr>
          <w:lang w:val="en-GB"/>
        </w:rPr>
        <w:t xml:space="preserve">Giancoli, D. C. (2009). </w:t>
      </w:r>
      <w:r w:rsidRPr="00EE50E5">
        <w:rPr>
          <w:i/>
          <w:lang w:val="en-GB"/>
        </w:rPr>
        <w:t>Media manager Physics for scientists &amp; engineers with modern physics, 4th ed. Giancoli.</w:t>
      </w:r>
      <w:r w:rsidRPr="00EE50E5">
        <w:rPr>
          <w:lang w:val="en-GB"/>
        </w:rPr>
        <w:t xml:space="preserve"> Upper Saddle River, NJ: Pearson Education.</w:t>
      </w:r>
    </w:p>
    <w:p w:rsidR="00200477" w:rsidRPr="00B75461" w:rsidRDefault="00200477" w:rsidP="00200477">
      <w:pPr>
        <w:pStyle w:val="ListParagraph"/>
        <w:ind w:left="1170"/>
        <w:rPr>
          <w:lang w:val="en-GB"/>
        </w:rPr>
      </w:pPr>
    </w:p>
    <w:sectPr w:rsidR="00200477" w:rsidRPr="00B75461" w:rsidSect="00161A12">
      <w:endnotePr>
        <w:numFmt w:val="decimal"/>
      </w:endnotePr>
      <w:type w:val="continuous"/>
      <w:pgSz w:w="11906" w:h="16838" w:code="9"/>
      <w:pgMar w:top="851" w:right="1134" w:bottom="992" w:left="1134" w:header="720" w:footer="288" w:gutter="0"/>
      <w:cols w:space="720"/>
      <w:formProt w:val="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25EC" w:rsidRDefault="008725EC">
      <w:pPr>
        <w:pStyle w:val="ReferenceHeader"/>
      </w:pPr>
      <w:r>
        <w:t>References</w:t>
      </w:r>
    </w:p>
  </w:endnote>
  <w:endnote w:type="continuationSeparator" w:id="0">
    <w:p w:rsidR="008725EC" w:rsidRDefault="008725EC">
      <w:r>
        <w:continuationSeparator/>
      </w:r>
    </w:p>
  </w:endnote>
  <w:endnote w:type="continuationNotice" w:id="1">
    <w:p w:rsidR="008725EC" w:rsidRDefault="008725E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17E6" w:rsidRPr="00161A12" w:rsidRDefault="005717E6" w:rsidP="00161A12">
    <w:pPr>
      <w:pStyle w:val="Footer"/>
      <w:jc w:val="center"/>
      <w:rPr>
        <w:b/>
        <w:sz w:val="20"/>
      </w:rPr>
    </w:pPr>
    <w:r w:rsidRPr="00161A12">
      <w:rPr>
        <w:b/>
        <w:sz w:val="20"/>
      </w:rPr>
      <w:t xml:space="preserve">Group 5H   –   Rocket Fool   –   </w:t>
    </w:r>
    <w:sdt>
      <w:sdtPr>
        <w:rPr>
          <w:b/>
          <w:sz w:val="20"/>
        </w:rPr>
        <w:id w:val="179338228"/>
        <w:docPartObj>
          <w:docPartGallery w:val="Page Numbers (Bottom of Page)"/>
          <w:docPartUnique/>
        </w:docPartObj>
      </w:sdtPr>
      <w:sdtContent>
        <w:sdt>
          <w:sdtPr>
            <w:rPr>
              <w:b/>
              <w:sz w:val="20"/>
            </w:rPr>
            <w:id w:val="565050523"/>
            <w:docPartObj>
              <w:docPartGallery w:val="Page Numbers (Top of Page)"/>
              <w:docPartUnique/>
            </w:docPartObj>
          </w:sdtPr>
          <w:sdtContent>
            <w:r w:rsidRPr="00161A12">
              <w:rPr>
                <w:b/>
                <w:sz w:val="20"/>
              </w:rPr>
              <w:t xml:space="preserve">Page </w:t>
            </w:r>
            <w:r w:rsidRPr="00161A12">
              <w:rPr>
                <w:b/>
                <w:sz w:val="20"/>
              </w:rPr>
              <w:fldChar w:fldCharType="begin"/>
            </w:r>
            <w:r w:rsidRPr="00161A12">
              <w:rPr>
                <w:b/>
                <w:sz w:val="20"/>
              </w:rPr>
              <w:instrText xml:space="preserve"> PAGE </w:instrText>
            </w:r>
            <w:r w:rsidRPr="00161A12">
              <w:rPr>
                <w:b/>
                <w:sz w:val="20"/>
              </w:rPr>
              <w:fldChar w:fldCharType="separate"/>
            </w:r>
            <w:r w:rsidR="00D9263A">
              <w:rPr>
                <w:b/>
                <w:noProof/>
                <w:sz w:val="20"/>
              </w:rPr>
              <w:t>11</w:t>
            </w:r>
            <w:r w:rsidRPr="00161A12">
              <w:rPr>
                <w:b/>
                <w:sz w:val="20"/>
              </w:rPr>
              <w:fldChar w:fldCharType="end"/>
            </w:r>
            <w:r w:rsidRPr="00161A12">
              <w:rPr>
                <w:b/>
                <w:sz w:val="20"/>
              </w:rPr>
              <w:t xml:space="preserve"> of </w:t>
            </w:r>
            <w:r w:rsidRPr="00161A12">
              <w:rPr>
                <w:b/>
                <w:sz w:val="20"/>
              </w:rPr>
              <w:fldChar w:fldCharType="begin"/>
            </w:r>
            <w:r w:rsidRPr="00161A12">
              <w:rPr>
                <w:b/>
                <w:sz w:val="20"/>
              </w:rPr>
              <w:instrText xml:space="preserve"> NUMPAGES  </w:instrText>
            </w:r>
            <w:r w:rsidRPr="00161A12">
              <w:rPr>
                <w:b/>
                <w:sz w:val="20"/>
              </w:rPr>
              <w:fldChar w:fldCharType="separate"/>
            </w:r>
            <w:r w:rsidR="00D9263A">
              <w:rPr>
                <w:b/>
                <w:noProof/>
                <w:sz w:val="20"/>
              </w:rPr>
              <w:t>12</w:t>
            </w:r>
            <w:r w:rsidRPr="00161A12">
              <w:rPr>
                <w:b/>
                <w:sz w:val="20"/>
              </w:rPr>
              <w:fldChar w:fldCharType="end"/>
            </w:r>
          </w:sdtContent>
        </w:sdt>
      </w:sdtContent>
    </w:sdt>
  </w:p>
  <w:p w:rsidR="005717E6" w:rsidRPr="00161A12" w:rsidRDefault="005717E6">
    <w:pPr>
      <w:pStyle w:val="Footer"/>
      <w:rPr>
        <w:b/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25EC" w:rsidRDefault="008725EC">
      <w:pPr>
        <w:spacing w:before="0"/>
      </w:pPr>
      <w:r>
        <w:separator/>
      </w:r>
    </w:p>
  </w:footnote>
  <w:footnote w:type="continuationSeparator" w:id="0">
    <w:p w:rsidR="008725EC" w:rsidRDefault="008725EC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19A2C5A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C346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4A263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63EA50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22B629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DF6D5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9AA104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D704C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75430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A1AD7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1">
    <w:nsid w:val="0B207663"/>
    <w:multiLevelType w:val="hybridMultilevel"/>
    <w:tmpl w:val="DC74064C"/>
    <w:lvl w:ilvl="0" w:tplc="E7F6462E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34C51FD"/>
    <w:multiLevelType w:val="multilevel"/>
    <w:tmpl w:val="306856A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3">
    <w:nsid w:val="2E343FDF"/>
    <w:multiLevelType w:val="multilevel"/>
    <w:tmpl w:val="9D0A37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4">
    <w:nsid w:val="3E103934"/>
    <w:multiLevelType w:val="hybridMultilevel"/>
    <w:tmpl w:val="32040EAA"/>
    <w:lvl w:ilvl="0" w:tplc="C2A265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538C6390"/>
    <w:multiLevelType w:val="hybridMultilevel"/>
    <w:tmpl w:val="27CADA5E"/>
    <w:lvl w:ilvl="0" w:tplc="CD7C9C8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7FE7EE4"/>
    <w:multiLevelType w:val="hybridMultilevel"/>
    <w:tmpl w:val="A9C46562"/>
    <w:lvl w:ilvl="0" w:tplc="DC06527A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72A73986"/>
    <w:multiLevelType w:val="hybridMultilevel"/>
    <w:tmpl w:val="F99A4A80"/>
    <w:lvl w:ilvl="0" w:tplc="4A62FB94">
      <w:start w:val="1"/>
      <w:numFmt w:val="bullet"/>
      <w:lvlText w:val=""/>
      <w:lvlJc w:val="left"/>
      <w:pPr>
        <w:ind w:left="117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>
    <w:nsid w:val="79D70EEE"/>
    <w:multiLevelType w:val="singleLevel"/>
    <w:tmpl w:val="457CFE1A"/>
    <w:lvl w:ilvl="0">
      <w:start w:val="1"/>
      <w:numFmt w:val="decimal"/>
      <w:pStyle w:val="EndnoteText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</w:abstractNum>
  <w:num w:numId="1">
    <w:abstractNumId w:val="10"/>
  </w:num>
  <w:num w:numId="2">
    <w:abstractNumId w:val="18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7"/>
  </w:num>
  <w:num w:numId="14">
    <w:abstractNumId w:val="15"/>
  </w:num>
  <w:num w:numId="15">
    <w:abstractNumId w:val="11"/>
  </w:num>
  <w:num w:numId="16">
    <w:abstractNumId w:val="14"/>
  </w:num>
  <w:num w:numId="17">
    <w:abstractNumId w:val="16"/>
  </w:num>
  <w:num w:numId="18">
    <w:abstractNumId w:val="13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embedSystemFonts/>
  <w:proofState w:spelling="clean" w:grammar="clean"/>
  <w:attachedTemplate r:id="rId1"/>
  <w:stylePaneFormatFilter w:val="3001"/>
  <w:documentProtection w:edit="readOnly" w:enforcement="0"/>
  <w:defaultTabStop w:val="720"/>
  <w:autoHyphenation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numFmt w:val="decimal"/>
    <w:endnote w:id="-1"/>
    <w:endnote w:id="0"/>
    <w:endnote w:id="1"/>
  </w:endnotePr>
  <w:compat/>
  <w:rsids>
    <w:rsidRoot w:val="004A68A3"/>
    <w:rsid w:val="00006CA6"/>
    <w:rsid w:val="00012050"/>
    <w:rsid w:val="0001294D"/>
    <w:rsid w:val="00020639"/>
    <w:rsid w:val="00027448"/>
    <w:rsid w:val="000369A3"/>
    <w:rsid w:val="00046743"/>
    <w:rsid w:val="00061BDA"/>
    <w:rsid w:val="00070C51"/>
    <w:rsid w:val="00075831"/>
    <w:rsid w:val="000961C6"/>
    <w:rsid w:val="0009747D"/>
    <w:rsid w:val="000A5F9E"/>
    <w:rsid w:val="000B4B50"/>
    <w:rsid w:val="000B6B7B"/>
    <w:rsid w:val="000C1A00"/>
    <w:rsid w:val="000D2927"/>
    <w:rsid w:val="000E0B4F"/>
    <w:rsid w:val="000E1313"/>
    <w:rsid w:val="000F71E7"/>
    <w:rsid w:val="000F7623"/>
    <w:rsid w:val="00104F21"/>
    <w:rsid w:val="0011083B"/>
    <w:rsid w:val="00115E6B"/>
    <w:rsid w:val="0012324E"/>
    <w:rsid w:val="00127FD2"/>
    <w:rsid w:val="00131CD1"/>
    <w:rsid w:val="001468F0"/>
    <w:rsid w:val="001619C1"/>
    <w:rsid w:val="00161A12"/>
    <w:rsid w:val="00163474"/>
    <w:rsid w:val="0018117E"/>
    <w:rsid w:val="0018748F"/>
    <w:rsid w:val="00190421"/>
    <w:rsid w:val="001905CE"/>
    <w:rsid w:val="001948B7"/>
    <w:rsid w:val="00197C20"/>
    <w:rsid w:val="001B0919"/>
    <w:rsid w:val="001B6D1B"/>
    <w:rsid w:val="001C4663"/>
    <w:rsid w:val="001D37DB"/>
    <w:rsid w:val="001E7ABC"/>
    <w:rsid w:val="001F1B6F"/>
    <w:rsid w:val="001F3C4C"/>
    <w:rsid w:val="001F7F41"/>
    <w:rsid w:val="00200477"/>
    <w:rsid w:val="00207581"/>
    <w:rsid w:val="0021282E"/>
    <w:rsid w:val="00221AD1"/>
    <w:rsid w:val="00222DF6"/>
    <w:rsid w:val="002373D9"/>
    <w:rsid w:val="00237BB5"/>
    <w:rsid w:val="00257506"/>
    <w:rsid w:val="002614CE"/>
    <w:rsid w:val="00262461"/>
    <w:rsid w:val="002652E0"/>
    <w:rsid w:val="00277D67"/>
    <w:rsid w:val="00281062"/>
    <w:rsid w:val="00287463"/>
    <w:rsid w:val="002A0A20"/>
    <w:rsid w:val="002A4529"/>
    <w:rsid w:val="002A629B"/>
    <w:rsid w:val="002B1659"/>
    <w:rsid w:val="002B345A"/>
    <w:rsid w:val="002B4BA2"/>
    <w:rsid w:val="002B5BC0"/>
    <w:rsid w:val="002B7130"/>
    <w:rsid w:val="002C5975"/>
    <w:rsid w:val="002D1F6B"/>
    <w:rsid w:val="002E4EBE"/>
    <w:rsid w:val="002F19DF"/>
    <w:rsid w:val="002F59B1"/>
    <w:rsid w:val="0030370F"/>
    <w:rsid w:val="00304D39"/>
    <w:rsid w:val="003104E2"/>
    <w:rsid w:val="003106C8"/>
    <w:rsid w:val="00314B29"/>
    <w:rsid w:val="0031649B"/>
    <w:rsid w:val="0032247C"/>
    <w:rsid w:val="00324A9F"/>
    <w:rsid w:val="003436BC"/>
    <w:rsid w:val="003504BD"/>
    <w:rsid w:val="003534A9"/>
    <w:rsid w:val="00356A30"/>
    <w:rsid w:val="0036001B"/>
    <w:rsid w:val="00361EB6"/>
    <w:rsid w:val="003636E5"/>
    <w:rsid w:val="00364A33"/>
    <w:rsid w:val="00366C24"/>
    <w:rsid w:val="00376C13"/>
    <w:rsid w:val="003838E8"/>
    <w:rsid w:val="00384C8C"/>
    <w:rsid w:val="003A419C"/>
    <w:rsid w:val="003A5557"/>
    <w:rsid w:val="003C326F"/>
    <w:rsid w:val="003C5E92"/>
    <w:rsid w:val="003D1281"/>
    <w:rsid w:val="003D130C"/>
    <w:rsid w:val="003D7F94"/>
    <w:rsid w:val="003E42DA"/>
    <w:rsid w:val="003E726C"/>
    <w:rsid w:val="003E754C"/>
    <w:rsid w:val="0040691E"/>
    <w:rsid w:val="00412F0B"/>
    <w:rsid w:val="00420679"/>
    <w:rsid w:val="004240AC"/>
    <w:rsid w:val="0042413E"/>
    <w:rsid w:val="004342CB"/>
    <w:rsid w:val="00436D4F"/>
    <w:rsid w:val="00437283"/>
    <w:rsid w:val="00444CB1"/>
    <w:rsid w:val="00454B8A"/>
    <w:rsid w:val="0046310D"/>
    <w:rsid w:val="00471E9D"/>
    <w:rsid w:val="004847DA"/>
    <w:rsid w:val="00493100"/>
    <w:rsid w:val="004A5235"/>
    <w:rsid w:val="004A68A3"/>
    <w:rsid w:val="004C3C8D"/>
    <w:rsid w:val="004C3D0E"/>
    <w:rsid w:val="004D27C0"/>
    <w:rsid w:val="004D2C20"/>
    <w:rsid w:val="004E3BFD"/>
    <w:rsid w:val="004F29B4"/>
    <w:rsid w:val="005038F6"/>
    <w:rsid w:val="00505033"/>
    <w:rsid w:val="00516F20"/>
    <w:rsid w:val="00520261"/>
    <w:rsid w:val="0052279C"/>
    <w:rsid w:val="005229A3"/>
    <w:rsid w:val="00524873"/>
    <w:rsid w:val="00532C44"/>
    <w:rsid w:val="00532F62"/>
    <w:rsid w:val="00542512"/>
    <w:rsid w:val="00546D17"/>
    <w:rsid w:val="00554621"/>
    <w:rsid w:val="00556A3B"/>
    <w:rsid w:val="00562262"/>
    <w:rsid w:val="005628B4"/>
    <w:rsid w:val="00562D6A"/>
    <w:rsid w:val="005717E6"/>
    <w:rsid w:val="00573080"/>
    <w:rsid w:val="00576540"/>
    <w:rsid w:val="005864C5"/>
    <w:rsid w:val="005B65AF"/>
    <w:rsid w:val="005C1E48"/>
    <w:rsid w:val="005C324D"/>
    <w:rsid w:val="005C39D8"/>
    <w:rsid w:val="005D282A"/>
    <w:rsid w:val="005D6C23"/>
    <w:rsid w:val="006015AC"/>
    <w:rsid w:val="00604D59"/>
    <w:rsid w:val="00614902"/>
    <w:rsid w:val="00615EF2"/>
    <w:rsid w:val="00627634"/>
    <w:rsid w:val="0063031C"/>
    <w:rsid w:val="00634B67"/>
    <w:rsid w:val="00655B41"/>
    <w:rsid w:val="006877B5"/>
    <w:rsid w:val="00695162"/>
    <w:rsid w:val="006A4C66"/>
    <w:rsid w:val="006B2783"/>
    <w:rsid w:val="006B2820"/>
    <w:rsid w:val="006C44CA"/>
    <w:rsid w:val="006C6044"/>
    <w:rsid w:val="006D4C48"/>
    <w:rsid w:val="006E3D9A"/>
    <w:rsid w:val="006F15A3"/>
    <w:rsid w:val="006F6504"/>
    <w:rsid w:val="00700EC3"/>
    <w:rsid w:val="00702835"/>
    <w:rsid w:val="00704896"/>
    <w:rsid w:val="0070789F"/>
    <w:rsid w:val="007079D4"/>
    <w:rsid w:val="00710E73"/>
    <w:rsid w:val="00710FA1"/>
    <w:rsid w:val="00711686"/>
    <w:rsid w:val="0071571E"/>
    <w:rsid w:val="00715DD7"/>
    <w:rsid w:val="00716B4A"/>
    <w:rsid w:val="00746A7A"/>
    <w:rsid w:val="00753421"/>
    <w:rsid w:val="0075582E"/>
    <w:rsid w:val="00756025"/>
    <w:rsid w:val="00757588"/>
    <w:rsid w:val="00764692"/>
    <w:rsid w:val="00766C0E"/>
    <w:rsid w:val="00767E63"/>
    <w:rsid w:val="00771AB2"/>
    <w:rsid w:val="00772DE8"/>
    <w:rsid w:val="00774843"/>
    <w:rsid w:val="00777E79"/>
    <w:rsid w:val="007803AE"/>
    <w:rsid w:val="00782B4C"/>
    <w:rsid w:val="00786D21"/>
    <w:rsid w:val="007953CF"/>
    <w:rsid w:val="007C033E"/>
    <w:rsid w:val="007D0006"/>
    <w:rsid w:val="007D0E50"/>
    <w:rsid w:val="007F20F7"/>
    <w:rsid w:val="007F6649"/>
    <w:rsid w:val="008064CC"/>
    <w:rsid w:val="00807E4D"/>
    <w:rsid w:val="008131C5"/>
    <w:rsid w:val="00822CA9"/>
    <w:rsid w:val="00824389"/>
    <w:rsid w:val="00832914"/>
    <w:rsid w:val="00835E12"/>
    <w:rsid w:val="00846F39"/>
    <w:rsid w:val="00862046"/>
    <w:rsid w:val="00864646"/>
    <w:rsid w:val="008725EC"/>
    <w:rsid w:val="00876B77"/>
    <w:rsid w:val="008847C8"/>
    <w:rsid w:val="00886E5F"/>
    <w:rsid w:val="008A1E22"/>
    <w:rsid w:val="008A30E3"/>
    <w:rsid w:val="008A3887"/>
    <w:rsid w:val="008A527A"/>
    <w:rsid w:val="008B23B2"/>
    <w:rsid w:val="008B3720"/>
    <w:rsid w:val="008B3788"/>
    <w:rsid w:val="008C0917"/>
    <w:rsid w:val="008C2884"/>
    <w:rsid w:val="008E7795"/>
    <w:rsid w:val="008E7C9C"/>
    <w:rsid w:val="008F020F"/>
    <w:rsid w:val="008F2B32"/>
    <w:rsid w:val="00903CA8"/>
    <w:rsid w:val="00913980"/>
    <w:rsid w:val="009145C6"/>
    <w:rsid w:val="00917A1C"/>
    <w:rsid w:val="0092250D"/>
    <w:rsid w:val="00927CCF"/>
    <w:rsid w:val="009330B6"/>
    <w:rsid w:val="00935964"/>
    <w:rsid w:val="0094696F"/>
    <w:rsid w:val="009650E7"/>
    <w:rsid w:val="009660DC"/>
    <w:rsid w:val="00972511"/>
    <w:rsid w:val="00976FA5"/>
    <w:rsid w:val="00991F8E"/>
    <w:rsid w:val="009A218E"/>
    <w:rsid w:val="009A4197"/>
    <w:rsid w:val="009B51B5"/>
    <w:rsid w:val="009B578B"/>
    <w:rsid w:val="009B586F"/>
    <w:rsid w:val="009D1C4A"/>
    <w:rsid w:val="009E132D"/>
    <w:rsid w:val="009F1D2E"/>
    <w:rsid w:val="00A01E3F"/>
    <w:rsid w:val="00A11BD4"/>
    <w:rsid w:val="00A14C17"/>
    <w:rsid w:val="00A16554"/>
    <w:rsid w:val="00A25021"/>
    <w:rsid w:val="00A32F7E"/>
    <w:rsid w:val="00A33ECB"/>
    <w:rsid w:val="00A402FF"/>
    <w:rsid w:val="00A52303"/>
    <w:rsid w:val="00A57C67"/>
    <w:rsid w:val="00A626C7"/>
    <w:rsid w:val="00A65D57"/>
    <w:rsid w:val="00A70C20"/>
    <w:rsid w:val="00A804A8"/>
    <w:rsid w:val="00A832F7"/>
    <w:rsid w:val="00A94021"/>
    <w:rsid w:val="00AA4724"/>
    <w:rsid w:val="00AA706C"/>
    <w:rsid w:val="00AC7246"/>
    <w:rsid w:val="00AE7311"/>
    <w:rsid w:val="00AF2A29"/>
    <w:rsid w:val="00B00BFF"/>
    <w:rsid w:val="00B01B51"/>
    <w:rsid w:val="00B052FB"/>
    <w:rsid w:val="00B10848"/>
    <w:rsid w:val="00B33BB3"/>
    <w:rsid w:val="00B369E1"/>
    <w:rsid w:val="00B4267A"/>
    <w:rsid w:val="00B435A8"/>
    <w:rsid w:val="00B4580C"/>
    <w:rsid w:val="00B4796A"/>
    <w:rsid w:val="00B51298"/>
    <w:rsid w:val="00B64C67"/>
    <w:rsid w:val="00B67008"/>
    <w:rsid w:val="00B71B79"/>
    <w:rsid w:val="00B75461"/>
    <w:rsid w:val="00B955C6"/>
    <w:rsid w:val="00B96CCA"/>
    <w:rsid w:val="00BA2121"/>
    <w:rsid w:val="00BA226B"/>
    <w:rsid w:val="00BA23F8"/>
    <w:rsid w:val="00BA313D"/>
    <w:rsid w:val="00BA44C4"/>
    <w:rsid w:val="00BB0C05"/>
    <w:rsid w:val="00BB5D34"/>
    <w:rsid w:val="00BC243D"/>
    <w:rsid w:val="00BC446C"/>
    <w:rsid w:val="00BC7C72"/>
    <w:rsid w:val="00BD2019"/>
    <w:rsid w:val="00BD227D"/>
    <w:rsid w:val="00BD4D62"/>
    <w:rsid w:val="00BE1AAC"/>
    <w:rsid w:val="00BF1E96"/>
    <w:rsid w:val="00BF3496"/>
    <w:rsid w:val="00BF37A7"/>
    <w:rsid w:val="00C06D91"/>
    <w:rsid w:val="00C12F58"/>
    <w:rsid w:val="00C14D21"/>
    <w:rsid w:val="00C22D8E"/>
    <w:rsid w:val="00C255DF"/>
    <w:rsid w:val="00C263C4"/>
    <w:rsid w:val="00C26AEC"/>
    <w:rsid w:val="00C30C15"/>
    <w:rsid w:val="00C350D0"/>
    <w:rsid w:val="00C46794"/>
    <w:rsid w:val="00C51151"/>
    <w:rsid w:val="00C51EAC"/>
    <w:rsid w:val="00C541AC"/>
    <w:rsid w:val="00C54301"/>
    <w:rsid w:val="00C714F9"/>
    <w:rsid w:val="00C761B9"/>
    <w:rsid w:val="00C9253E"/>
    <w:rsid w:val="00C92B24"/>
    <w:rsid w:val="00C95695"/>
    <w:rsid w:val="00CB72BC"/>
    <w:rsid w:val="00CD0BA3"/>
    <w:rsid w:val="00CD40BC"/>
    <w:rsid w:val="00CE052A"/>
    <w:rsid w:val="00CE37B5"/>
    <w:rsid w:val="00CF4F06"/>
    <w:rsid w:val="00CF5D8A"/>
    <w:rsid w:val="00D01923"/>
    <w:rsid w:val="00D01E88"/>
    <w:rsid w:val="00D07026"/>
    <w:rsid w:val="00D126A8"/>
    <w:rsid w:val="00D21281"/>
    <w:rsid w:val="00D25B0F"/>
    <w:rsid w:val="00D3002D"/>
    <w:rsid w:val="00D4336A"/>
    <w:rsid w:val="00D57440"/>
    <w:rsid w:val="00D63D0A"/>
    <w:rsid w:val="00D65BE6"/>
    <w:rsid w:val="00D765DB"/>
    <w:rsid w:val="00D768AF"/>
    <w:rsid w:val="00D8259F"/>
    <w:rsid w:val="00D920D4"/>
    <w:rsid w:val="00D9263A"/>
    <w:rsid w:val="00D953FE"/>
    <w:rsid w:val="00D96998"/>
    <w:rsid w:val="00DB4D2B"/>
    <w:rsid w:val="00DC2166"/>
    <w:rsid w:val="00DC49CA"/>
    <w:rsid w:val="00DC60E2"/>
    <w:rsid w:val="00DC73F6"/>
    <w:rsid w:val="00DD0356"/>
    <w:rsid w:val="00DD20B4"/>
    <w:rsid w:val="00DD4FC8"/>
    <w:rsid w:val="00DE011F"/>
    <w:rsid w:val="00DE0801"/>
    <w:rsid w:val="00E01D21"/>
    <w:rsid w:val="00E0281E"/>
    <w:rsid w:val="00E03266"/>
    <w:rsid w:val="00E10BFC"/>
    <w:rsid w:val="00E11080"/>
    <w:rsid w:val="00E5454A"/>
    <w:rsid w:val="00E551CD"/>
    <w:rsid w:val="00E6302D"/>
    <w:rsid w:val="00E631A8"/>
    <w:rsid w:val="00E6443B"/>
    <w:rsid w:val="00E70BAD"/>
    <w:rsid w:val="00E804FF"/>
    <w:rsid w:val="00EA6C26"/>
    <w:rsid w:val="00EB1A81"/>
    <w:rsid w:val="00EB431F"/>
    <w:rsid w:val="00EC24B0"/>
    <w:rsid w:val="00EC6723"/>
    <w:rsid w:val="00EE50E5"/>
    <w:rsid w:val="00EE529E"/>
    <w:rsid w:val="00EF16FD"/>
    <w:rsid w:val="00EF2529"/>
    <w:rsid w:val="00EF59FC"/>
    <w:rsid w:val="00F063A7"/>
    <w:rsid w:val="00F15130"/>
    <w:rsid w:val="00F160B2"/>
    <w:rsid w:val="00F17FE7"/>
    <w:rsid w:val="00F25556"/>
    <w:rsid w:val="00F47D73"/>
    <w:rsid w:val="00F55586"/>
    <w:rsid w:val="00F56123"/>
    <w:rsid w:val="00F6213D"/>
    <w:rsid w:val="00F83CDB"/>
    <w:rsid w:val="00F86D88"/>
    <w:rsid w:val="00F905A5"/>
    <w:rsid w:val="00F960A6"/>
    <w:rsid w:val="00F96AEA"/>
    <w:rsid w:val="00FA214B"/>
    <w:rsid w:val="00FA4434"/>
    <w:rsid w:val="00FA64CB"/>
    <w:rsid w:val="00FB468B"/>
    <w:rsid w:val="00FF5854"/>
    <w:rsid w:val="00FF66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463"/>
    <w:pPr>
      <w:spacing w:before="120"/>
      <w:ind w:left="567"/>
      <w:jc w:val="both"/>
    </w:pPr>
    <w:rPr>
      <w:sz w:val="24"/>
      <w:lang w:eastAsia="en-GB"/>
    </w:rPr>
  </w:style>
  <w:style w:type="paragraph" w:styleId="Heading1">
    <w:name w:val="heading 1"/>
    <w:next w:val="Normal"/>
    <w:qFormat/>
    <w:rsid w:val="00287463"/>
    <w:pPr>
      <w:keepNext/>
      <w:numPr>
        <w:numId w:val="1"/>
      </w:numPr>
      <w:shd w:val="solid" w:color="auto" w:fill="000000"/>
      <w:spacing w:before="240"/>
      <w:outlineLvl w:val="0"/>
    </w:pPr>
    <w:rPr>
      <w:rFonts w:ascii="Arial" w:hAnsi="Arial"/>
      <w:b/>
      <w:noProof/>
      <w:kern w:val="28"/>
      <w:sz w:val="32"/>
      <w:lang w:val="en-GB" w:eastAsia="en-GB"/>
    </w:rPr>
  </w:style>
  <w:style w:type="paragraph" w:styleId="Heading2">
    <w:name w:val="heading 2"/>
    <w:basedOn w:val="Normal"/>
    <w:next w:val="Normal"/>
    <w:qFormat/>
    <w:rsid w:val="00287463"/>
    <w:pPr>
      <w:keepNext/>
      <w:numPr>
        <w:ilvl w:val="1"/>
        <w:numId w:val="1"/>
      </w:numPr>
      <w:spacing w:after="6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rsid w:val="00287463"/>
    <w:pPr>
      <w:keepNext/>
      <w:numPr>
        <w:ilvl w:val="2"/>
        <w:numId w:val="1"/>
      </w:numPr>
      <w:spacing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qFormat/>
    <w:rsid w:val="0028746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287463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28746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287463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287463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28746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rmal">
    <w:name w:val="Formal"/>
    <w:rsid w:val="00287463"/>
    <w:rPr>
      <w:i/>
      <w:noProof/>
    </w:rPr>
  </w:style>
  <w:style w:type="paragraph" w:styleId="BodyText">
    <w:name w:val="Body Text"/>
    <w:basedOn w:val="Normal"/>
    <w:next w:val="BodyTextIndent"/>
    <w:rsid w:val="00287463"/>
    <w:pPr>
      <w:spacing w:after="120"/>
    </w:pPr>
  </w:style>
  <w:style w:type="paragraph" w:styleId="BodyTextIndent">
    <w:name w:val="Body Text Indent"/>
    <w:basedOn w:val="BodyText"/>
    <w:rsid w:val="00287463"/>
    <w:pPr>
      <w:ind w:firstLine="340"/>
    </w:pPr>
  </w:style>
  <w:style w:type="paragraph" w:styleId="Title">
    <w:name w:val="Title"/>
    <w:basedOn w:val="Normal"/>
    <w:next w:val="Author"/>
    <w:qFormat/>
    <w:rsid w:val="00127FD2"/>
    <w:pPr>
      <w:spacing w:before="480" w:after="240"/>
      <w:ind w:left="0"/>
      <w:jc w:val="center"/>
    </w:pPr>
    <w:rPr>
      <w:rFonts w:ascii="Impact" w:hAnsi="Impact"/>
      <w:b/>
      <w:kern w:val="28"/>
      <w:sz w:val="48"/>
    </w:rPr>
  </w:style>
  <w:style w:type="paragraph" w:customStyle="1" w:styleId="Author">
    <w:name w:val="Author"/>
    <w:basedOn w:val="BodyText"/>
    <w:next w:val="Address"/>
    <w:rsid w:val="00127FD2"/>
    <w:pPr>
      <w:ind w:left="0"/>
      <w:jc w:val="center"/>
    </w:pPr>
    <w:rPr>
      <w:b/>
    </w:rPr>
  </w:style>
  <w:style w:type="paragraph" w:styleId="Caption">
    <w:name w:val="caption"/>
    <w:basedOn w:val="Normal"/>
    <w:next w:val="BodyTextIndent"/>
    <w:qFormat/>
    <w:rsid w:val="00287463"/>
    <w:pPr>
      <w:spacing w:after="120"/>
      <w:jc w:val="center"/>
    </w:pPr>
  </w:style>
  <w:style w:type="paragraph" w:customStyle="1" w:styleId="Figure">
    <w:name w:val="Figure"/>
    <w:basedOn w:val="BodyText"/>
    <w:next w:val="Caption"/>
    <w:rsid w:val="00287463"/>
    <w:pPr>
      <w:keepNext/>
      <w:jc w:val="center"/>
    </w:pPr>
  </w:style>
  <w:style w:type="paragraph" w:customStyle="1" w:styleId="Program">
    <w:name w:val="Program"/>
    <w:basedOn w:val="BodyTextIndent"/>
    <w:rsid w:val="00287463"/>
    <w:pPr>
      <w:spacing w:after="0"/>
      <w:ind w:left="624" w:right="284" w:firstLine="0"/>
      <w:jc w:val="left"/>
    </w:pPr>
    <w:rPr>
      <w:rFonts w:ascii="Courier New" w:hAnsi="Courier New"/>
      <w:noProof/>
    </w:rPr>
  </w:style>
  <w:style w:type="character" w:customStyle="1" w:styleId="Symbol">
    <w:name w:val="Symbol"/>
    <w:rsid w:val="00287463"/>
    <w:rPr>
      <w:i/>
      <w:noProof/>
    </w:rPr>
  </w:style>
  <w:style w:type="paragraph" w:customStyle="1" w:styleId="Address">
    <w:name w:val="Address"/>
    <w:basedOn w:val="Author"/>
    <w:next w:val="Heading1"/>
    <w:rsid w:val="00287463"/>
    <w:rPr>
      <w:b w:val="0"/>
    </w:rPr>
  </w:style>
  <w:style w:type="paragraph" w:customStyle="1" w:styleId="for">
    <w:name w:val="for"/>
    <w:next w:val="Date"/>
    <w:rsid w:val="00287463"/>
    <w:rPr>
      <w:i/>
      <w:noProof/>
      <w:sz w:val="24"/>
      <w:u w:val="wave"/>
      <w:lang w:val="en-GB" w:eastAsia="en-GB"/>
    </w:rPr>
  </w:style>
  <w:style w:type="paragraph" w:styleId="EndnoteText">
    <w:name w:val="endnote text"/>
    <w:basedOn w:val="Normal"/>
    <w:semiHidden/>
    <w:rsid w:val="006B2820"/>
    <w:pPr>
      <w:numPr>
        <w:numId w:val="2"/>
      </w:numPr>
    </w:pPr>
  </w:style>
  <w:style w:type="character" w:styleId="EndnoteReference">
    <w:name w:val="endnote reference"/>
    <w:semiHidden/>
    <w:rsid w:val="00287463"/>
    <w:rPr>
      <w:vertAlign w:val="baseline"/>
    </w:rPr>
  </w:style>
  <w:style w:type="paragraph" w:customStyle="1" w:styleId="Abstract">
    <w:name w:val="Abstract"/>
    <w:basedOn w:val="Normal"/>
    <w:next w:val="Normal"/>
    <w:rsid w:val="00287463"/>
    <w:pPr>
      <w:spacing w:before="240"/>
      <w:ind w:left="720" w:right="720"/>
    </w:pPr>
    <w:rPr>
      <w:b/>
      <w:sz w:val="20"/>
    </w:rPr>
  </w:style>
  <w:style w:type="paragraph" w:customStyle="1" w:styleId="AbstractText">
    <w:name w:val="Abstract Text"/>
    <w:basedOn w:val="Normal"/>
    <w:next w:val="Heading1"/>
    <w:rsid w:val="00287463"/>
    <w:pPr>
      <w:spacing w:after="120"/>
      <w:ind w:left="720" w:right="720"/>
    </w:pPr>
    <w:rPr>
      <w:sz w:val="20"/>
    </w:rPr>
  </w:style>
  <w:style w:type="paragraph" w:customStyle="1" w:styleId="ReferenceHeader">
    <w:name w:val="ReferenceHeader"/>
    <w:basedOn w:val="Heading1"/>
    <w:rsid w:val="00287463"/>
    <w:pPr>
      <w:numPr>
        <w:numId w:val="0"/>
      </w:numPr>
      <w:shd w:val="pct20" w:color="000000" w:fill="FFFFFF"/>
      <w:spacing w:before="480"/>
    </w:pPr>
    <w:rPr>
      <w:sz w:val="28"/>
    </w:rPr>
  </w:style>
  <w:style w:type="paragraph" w:styleId="Footer">
    <w:name w:val="footer"/>
    <w:basedOn w:val="Normal"/>
    <w:link w:val="FooterChar"/>
    <w:uiPriority w:val="99"/>
    <w:rsid w:val="00287463"/>
    <w:pPr>
      <w:tabs>
        <w:tab w:val="center" w:pos="4153"/>
        <w:tab w:val="right" w:pos="8306"/>
      </w:tabs>
    </w:pPr>
  </w:style>
  <w:style w:type="character" w:styleId="Emphasis">
    <w:name w:val="Emphasis"/>
    <w:qFormat/>
    <w:rsid w:val="00287463"/>
    <w:rPr>
      <w:i/>
    </w:rPr>
  </w:style>
  <w:style w:type="paragraph" w:styleId="BodyTextIndent3">
    <w:name w:val="Body Text Indent 3"/>
    <w:basedOn w:val="Normal"/>
    <w:rsid w:val="00287463"/>
    <w:pPr>
      <w:spacing w:after="120"/>
      <w:ind w:left="360"/>
    </w:pPr>
    <w:rPr>
      <w:sz w:val="16"/>
    </w:rPr>
  </w:style>
  <w:style w:type="paragraph" w:styleId="FootnoteText">
    <w:name w:val="footnote text"/>
    <w:basedOn w:val="Normal"/>
    <w:semiHidden/>
    <w:rsid w:val="00287463"/>
    <w:rPr>
      <w:sz w:val="20"/>
    </w:rPr>
  </w:style>
  <w:style w:type="paragraph" w:styleId="BodyTextIndent2">
    <w:name w:val="Body Text Indent 2"/>
    <w:basedOn w:val="Normal"/>
    <w:rsid w:val="00287463"/>
  </w:style>
  <w:style w:type="table" w:styleId="TableGrid">
    <w:name w:val="Table Grid"/>
    <w:basedOn w:val="TableNormal"/>
    <w:rsid w:val="00562262"/>
    <w:pPr>
      <w:spacing w:after="24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te">
    <w:name w:val="Date"/>
    <w:basedOn w:val="for"/>
    <w:next w:val="Title"/>
    <w:rsid w:val="00287463"/>
    <w:pPr>
      <w:jc w:val="right"/>
    </w:pPr>
  </w:style>
  <w:style w:type="paragraph" w:customStyle="1" w:styleId="GroupNumber">
    <w:name w:val="GroupNumber"/>
    <w:basedOn w:val="Normal"/>
    <w:rsid w:val="003534A9"/>
    <w:pPr>
      <w:spacing w:before="0"/>
    </w:pPr>
    <w:rPr>
      <w:rFonts w:ascii="Comic Sans MS" w:hAnsi="Comic Sans MS"/>
      <w:sz w:val="96"/>
      <w:szCs w:val="96"/>
    </w:rPr>
  </w:style>
  <w:style w:type="paragraph" w:customStyle="1" w:styleId="GroupName">
    <w:name w:val="GroupName"/>
    <w:basedOn w:val="Normal"/>
    <w:next w:val="Author"/>
    <w:rsid w:val="00127FD2"/>
    <w:pPr>
      <w:spacing w:after="240"/>
      <w:ind w:left="0"/>
      <w:jc w:val="center"/>
    </w:pPr>
    <w:rPr>
      <w:sz w:val="32"/>
      <w:szCs w:val="32"/>
    </w:rPr>
  </w:style>
  <w:style w:type="paragraph" w:customStyle="1" w:styleId="Assistant">
    <w:name w:val="Assistant"/>
    <w:basedOn w:val="Normal"/>
    <w:rsid w:val="009A4197"/>
    <w:pPr>
      <w:spacing w:after="240"/>
    </w:pPr>
    <w:rPr>
      <w:b/>
    </w:rPr>
  </w:style>
  <w:style w:type="paragraph" w:customStyle="1" w:styleId="CourseCode">
    <w:name w:val="CourseCode"/>
    <w:basedOn w:val="Normal"/>
    <w:next w:val="Normal"/>
    <w:rsid w:val="001B0919"/>
    <w:rPr>
      <w:b/>
      <w:bCs/>
      <w:sz w:val="36"/>
    </w:rPr>
  </w:style>
  <w:style w:type="paragraph" w:customStyle="1" w:styleId="ReportType">
    <w:name w:val="Report_Type"/>
    <w:basedOn w:val="ReportSubType"/>
    <w:rsid w:val="007F20F7"/>
    <w:pPr>
      <w:spacing w:after="0"/>
    </w:pPr>
    <w:rPr>
      <w:sz w:val="36"/>
      <w:szCs w:val="36"/>
    </w:rPr>
  </w:style>
  <w:style w:type="paragraph" w:customStyle="1" w:styleId="ReportDate">
    <w:name w:val="Report_Date"/>
    <w:basedOn w:val="Normal"/>
    <w:rsid w:val="00DC49CA"/>
    <w:pPr>
      <w:spacing w:before="0" w:after="120"/>
      <w:ind w:left="0"/>
      <w:jc w:val="center"/>
    </w:pPr>
    <w:rPr>
      <w:b/>
      <w:noProof/>
    </w:rPr>
  </w:style>
  <w:style w:type="paragraph" w:customStyle="1" w:styleId="ReportSubType">
    <w:name w:val="Report_SubType"/>
    <w:basedOn w:val="Normal"/>
    <w:next w:val="Normal"/>
    <w:rsid w:val="00DC49CA"/>
    <w:pPr>
      <w:spacing w:after="120"/>
      <w:ind w:left="0"/>
      <w:jc w:val="center"/>
    </w:pPr>
    <w:rPr>
      <w:rFonts w:ascii="Arial" w:hAnsi="Arial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6B4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6B4A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uiPriority w:val="99"/>
    <w:unhideWhenUsed/>
    <w:rsid w:val="0032247C"/>
    <w:rPr>
      <w:color w:val="0000FF"/>
      <w:u w:val="single"/>
    </w:rPr>
  </w:style>
  <w:style w:type="table" w:styleId="LightList-Accent3">
    <w:name w:val="Light List Accent 3"/>
    <w:basedOn w:val="TableNormal"/>
    <w:uiPriority w:val="61"/>
    <w:rsid w:val="00615EF2"/>
    <w:rPr>
      <w:rFonts w:ascii="Calibri" w:hAnsi="Calibri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ListParagraph">
    <w:name w:val="List Paragraph"/>
    <w:basedOn w:val="Normal"/>
    <w:uiPriority w:val="34"/>
    <w:qFormat/>
    <w:rsid w:val="00710E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00477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0477"/>
    <w:rPr>
      <w:sz w:val="24"/>
      <w:lang w:eastAsia="en-GB"/>
    </w:rPr>
  </w:style>
  <w:style w:type="character" w:customStyle="1" w:styleId="FooterChar">
    <w:name w:val="Footer Char"/>
    <w:basedOn w:val="DefaultParagraphFont"/>
    <w:link w:val="Footer"/>
    <w:uiPriority w:val="99"/>
    <w:rsid w:val="00200477"/>
    <w:rPr>
      <w:sz w:val="24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0467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6743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6743"/>
    <w:rPr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67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674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8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Uni\Semester%202\CS102\Project\cs102Reports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C84FA1-75A6-4EC0-8C64-70A359B1D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cs102ReportsTemplate.dot</Template>
  <TotalTime>443</TotalTime>
  <Pages>12</Pages>
  <Words>3144</Words>
  <Characters>17921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CS102 Project Report template</vt:lpstr>
    </vt:vector>
  </TitlesOfParts>
  <Company>Bilkent</Company>
  <LinksUpToDate>false</LinksUpToDate>
  <CharactersWithSpaces>21023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CS102 Project Report template</dc:title>
  <dc:subject/>
  <dc:creator>Levent</dc:creator>
  <cp:keywords/>
  <dc:description/>
  <cp:lastModifiedBy>Levent</cp:lastModifiedBy>
  <cp:revision>71</cp:revision>
  <cp:lastPrinted>2016-01-25T09:10:00Z</cp:lastPrinted>
  <dcterms:created xsi:type="dcterms:W3CDTF">2016-03-12T13:04:00Z</dcterms:created>
  <dcterms:modified xsi:type="dcterms:W3CDTF">2016-03-12T20:30:00Z</dcterms:modified>
</cp:coreProperties>
</file>